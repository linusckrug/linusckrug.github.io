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CA54" w14:textId="77777777" w:rsidR="00453A1D" w:rsidRDefault="00453A1D" w:rsidP="0013722F">
      <w:pPr>
        <w:tabs>
          <w:tab w:val="right" w:pos="9360"/>
        </w:tabs>
        <w:jc w:val="center"/>
        <w:rPr>
          <w:b/>
          <w:sz w:val="32"/>
          <w:szCs w:val="32"/>
        </w:rPr>
      </w:pPr>
    </w:p>
    <w:p w14:paraId="7C91C09A" w14:textId="76E7AF3D" w:rsidR="00D35B8C" w:rsidRPr="008B19B3" w:rsidRDefault="00CA4D87" w:rsidP="0013722F">
      <w:pPr>
        <w:tabs>
          <w:tab w:val="right" w:pos="9360"/>
        </w:tabs>
        <w:jc w:val="center"/>
        <w:rPr>
          <w:b/>
          <w:sz w:val="32"/>
          <w:szCs w:val="32"/>
        </w:rPr>
      </w:pPr>
      <w:r w:rsidRPr="008B19B3">
        <w:rPr>
          <w:b/>
          <w:sz w:val="32"/>
          <w:szCs w:val="32"/>
        </w:rPr>
        <w:t>Li</w:t>
      </w:r>
      <w:r w:rsidR="00D35B8C" w:rsidRPr="008B19B3">
        <w:rPr>
          <w:b/>
          <w:sz w:val="32"/>
          <w:szCs w:val="32"/>
        </w:rPr>
        <w:t>nus C</w:t>
      </w:r>
      <w:r w:rsidR="009B0FB2" w:rsidRPr="008B19B3">
        <w:rPr>
          <w:b/>
          <w:sz w:val="32"/>
          <w:szCs w:val="32"/>
        </w:rPr>
        <w:t>.</w:t>
      </w:r>
      <w:r w:rsidR="00D35B8C" w:rsidRPr="008B19B3">
        <w:rPr>
          <w:b/>
          <w:sz w:val="32"/>
          <w:szCs w:val="32"/>
        </w:rPr>
        <w:t xml:space="preserve"> Krug</w:t>
      </w:r>
    </w:p>
    <w:p w14:paraId="14D23735" w14:textId="532B1EEC" w:rsidR="00FD49E7" w:rsidRPr="008B19B3" w:rsidRDefault="00FD49E7" w:rsidP="0013722F">
      <w:pPr>
        <w:tabs>
          <w:tab w:val="right" w:pos="9360"/>
        </w:tabs>
        <w:jc w:val="center"/>
        <w:rPr>
          <w:bCs/>
          <w:sz w:val="21"/>
          <w:szCs w:val="21"/>
        </w:rPr>
      </w:pPr>
      <w:r w:rsidRPr="008B19B3">
        <w:rPr>
          <w:bCs/>
          <w:sz w:val="21"/>
          <w:szCs w:val="21"/>
        </w:rPr>
        <w:t>Department of Sociology, University of Zurich</w:t>
      </w:r>
    </w:p>
    <w:p w14:paraId="50D9D0F9" w14:textId="4DD7FB7E" w:rsidR="00C21DA8" w:rsidRPr="008B19B3" w:rsidRDefault="00C21DA8" w:rsidP="0013722F">
      <w:pPr>
        <w:tabs>
          <w:tab w:val="right" w:pos="9360"/>
        </w:tabs>
        <w:jc w:val="center"/>
        <w:rPr>
          <w:bCs/>
          <w:sz w:val="21"/>
          <w:szCs w:val="21"/>
        </w:rPr>
      </w:pPr>
      <w:proofErr w:type="spellStart"/>
      <w:r w:rsidRPr="008B19B3">
        <w:rPr>
          <w:bCs/>
          <w:sz w:val="21"/>
          <w:szCs w:val="21"/>
        </w:rPr>
        <w:t>Andreasstrasse</w:t>
      </w:r>
      <w:proofErr w:type="spellEnd"/>
      <w:r w:rsidRPr="008B19B3">
        <w:rPr>
          <w:bCs/>
          <w:sz w:val="21"/>
          <w:szCs w:val="21"/>
        </w:rPr>
        <w:t xml:space="preserve"> 15, 8050 Zurich</w:t>
      </w:r>
    </w:p>
    <w:p w14:paraId="7C87F62B" w14:textId="3DE71130" w:rsidR="006C2576" w:rsidRPr="008B19B3" w:rsidRDefault="00997794" w:rsidP="0013722F">
      <w:pPr>
        <w:tabs>
          <w:tab w:val="right" w:pos="9360"/>
        </w:tabs>
        <w:jc w:val="center"/>
        <w:rPr>
          <w:bCs/>
          <w:color w:val="000000" w:themeColor="text1"/>
          <w:sz w:val="21"/>
          <w:szCs w:val="21"/>
        </w:rPr>
      </w:pPr>
      <w:hyperlink r:id="rId8" w:history="1">
        <w:r w:rsidRPr="008B19B3">
          <w:rPr>
            <w:rStyle w:val="Hyperlink"/>
            <w:bCs/>
            <w:sz w:val="21"/>
            <w:szCs w:val="21"/>
          </w:rPr>
          <w:t>krug@soziologie.uzh.ch</w:t>
        </w:r>
      </w:hyperlink>
      <w:r w:rsidRPr="008B19B3">
        <w:rPr>
          <w:bCs/>
          <w:color w:val="000000" w:themeColor="text1"/>
          <w:sz w:val="21"/>
          <w:szCs w:val="21"/>
        </w:rPr>
        <w:t xml:space="preserve"> | </w:t>
      </w:r>
      <w:hyperlink r:id="rId9" w:history="1">
        <w:r w:rsidR="005B32FC" w:rsidRPr="008B19B3">
          <w:rPr>
            <w:rStyle w:val="Hyperlink"/>
            <w:bCs/>
            <w:sz w:val="21"/>
            <w:szCs w:val="21"/>
          </w:rPr>
          <w:t>Website</w:t>
        </w:r>
      </w:hyperlink>
      <w:r w:rsidR="005B32FC" w:rsidRPr="008B19B3">
        <w:rPr>
          <w:sz w:val="21"/>
          <w:szCs w:val="21"/>
        </w:rPr>
        <w:t xml:space="preserve"> </w:t>
      </w:r>
      <w:r w:rsidR="005B32FC" w:rsidRPr="008B19B3">
        <w:rPr>
          <w:bCs/>
          <w:color w:val="000000" w:themeColor="text1"/>
          <w:sz w:val="21"/>
          <w:szCs w:val="21"/>
        </w:rPr>
        <w:t xml:space="preserve">| </w:t>
      </w:r>
      <w:hyperlink r:id="rId10" w:history="1">
        <w:r w:rsidR="005B32FC" w:rsidRPr="008B19B3">
          <w:rPr>
            <w:rStyle w:val="Hyperlink"/>
            <w:bCs/>
            <w:sz w:val="21"/>
            <w:szCs w:val="21"/>
          </w:rPr>
          <w:t>OSF</w:t>
        </w:r>
      </w:hyperlink>
    </w:p>
    <w:p w14:paraId="0B18BA63" w14:textId="77777777" w:rsidR="00453A1D" w:rsidRPr="00646692" w:rsidRDefault="00453A1D" w:rsidP="006C2576">
      <w:pPr>
        <w:tabs>
          <w:tab w:val="right" w:pos="9360"/>
        </w:tabs>
        <w:rPr>
          <w:bCs/>
          <w:color w:val="000000" w:themeColor="text1"/>
        </w:rPr>
      </w:pPr>
    </w:p>
    <w:p w14:paraId="24B23763" w14:textId="00C567A6" w:rsidR="003B0A40" w:rsidRPr="00646692" w:rsidRDefault="003B0A40" w:rsidP="00A42CD6">
      <w:pPr>
        <w:tabs>
          <w:tab w:val="right" w:pos="9360"/>
        </w:tabs>
        <w:rPr>
          <w:bCs/>
        </w:rPr>
      </w:pPr>
    </w:p>
    <w:p w14:paraId="18D24F5F" w14:textId="77777777" w:rsidR="00170619" w:rsidRPr="00646692" w:rsidRDefault="00170619" w:rsidP="00A42CD6">
      <w:pPr>
        <w:tabs>
          <w:tab w:val="right" w:pos="9360"/>
        </w:tabs>
        <w:rPr>
          <w:bCs/>
        </w:rPr>
      </w:pPr>
    </w:p>
    <w:p w14:paraId="2B2CDA44" w14:textId="77777777" w:rsidR="00681568" w:rsidRPr="00646692" w:rsidRDefault="00681568" w:rsidP="008767B8"/>
    <w:p w14:paraId="575EDA20" w14:textId="2248426D" w:rsidR="00FD49E7" w:rsidRPr="00646692" w:rsidRDefault="006327E7" w:rsidP="00FD49E7">
      <w:pPr>
        <w:pBdr>
          <w:bottom w:val="single" w:sz="4" w:space="1" w:color="auto"/>
        </w:pBdr>
        <w:tabs>
          <w:tab w:val="right" w:pos="9360"/>
        </w:tabs>
        <w:spacing w:line="276" w:lineRule="auto"/>
        <w:rPr>
          <w:b/>
          <w:bCs/>
          <w:sz w:val="24"/>
          <w:szCs w:val="24"/>
        </w:rPr>
      </w:pPr>
      <w:r w:rsidRPr="00646692">
        <w:rPr>
          <w:b/>
          <w:bCs/>
          <w:sz w:val="24"/>
          <w:szCs w:val="24"/>
        </w:rPr>
        <w:t>EDUCATION</w:t>
      </w:r>
    </w:p>
    <w:tbl>
      <w:tblPr>
        <w:tblStyle w:val="TableGrid"/>
        <w:tblW w:w="921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1984"/>
      </w:tblGrid>
      <w:tr w:rsidR="00AE440C" w:rsidRPr="00646692" w14:paraId="5A536DCB" w14:textId="77777777" w:rsidTr="00DD7F0E">
        <w:tc>
          <w:tcPr>
            <w:tcW w:w="7230" w:type="dxa"/>
          </w:tcPr>
          <w:p w14:paraId="0774B0FF" w14:textId="75C8E18B" w:rsidR="00AE440C" w:rsidRPr="00646692" w:rsidRDefault="00AE440C" w:rsidP="00B16F11">
            <w:pPr>
              <w:spacing w:before="120"/>
            </w:pPr>
            <w:r w:rsidRPr="00646692">
              <w:rPr>
                <w:b/>
                <w:bCs/>
              </w:rPr>
              <w:t xml:space="preserve">Ph.D. </w:t>
            </w:r>
            <w:r w:rsidR="0061754B" w:rsidRPr="00646692">
              <w:rPr>
                <w:b/>
                <w:bCs/>
              </w:rPr>
              <w:t xml:space="preserve">in </w:t>
            </w:r>
            <w:r w:rsidRPr="00646692">
              <w:rPr>
                <w:b/>
                <w:bCs/>
              </w:rPr>
              <w:t xml:space="preserve">Sociology </w:t>
            </w:r>
            <w:r w:rsidRPr="00646692">
              <w:t xml:space="preserve">(expected </w:t>
            </w:r>
            <w:r w:rsidR="0061754B" w:rsidRPr="00646692">
              <w:t>2026</w:t>
            </w:r>
            <w:r w:rsidRPr="00646692">
              <w:t>)</w:t>
            </w:r>
          </w:p>
        </w:tc>
        <w:tc>
          <w:tcPr>
            <w:tcW w:w="1984" w:type="dxa"/>
            <w:tcMar>
              <w:right w:w="57" w:type="dxa"/>
            </w:tcMar>
          </w:tcPr>
          <w:p w14:paraId="22B6CFED" w14:textId="4EB21E27" w:rsidR="00AE440C" w:rsidRPr="00646692" w:rsidRDefault="00AE440C" w:rsidP="00E61545">
            <w:pPr>
              <w:spacing w:before="120"/>
              <w:jc w:val="right"/>
            </w:pPr>
            <w:r w:rsidRPr="00646692">
              <w:t xml:space="preserve">10/2022 </w:t>
            </w:r>
            <w:r w:rsidRPr="00646692">
              <w:softHyphen/>
            </w:r>
            <w:r w:rsidRPr="00646692">
              <w:softHyphen/>
            </w:r>
            <w:r w:rsidRPr="00646692">
              <w:softHyphen/>
            </w:r>
            <w:r w:rsidRPr="00646692">
              <w:softHyphen/>
            </w:r>
            <w:r w:rsidRPr="00646692">
              <w:softHyphen/>
            </w:r>
            <w:r w:rsidRPr="00646692">
              <w:softHyphen/>
            </w:r>
            <w:r w:rsidRPr="00646692">
              <w:softHyphen/>
            </w:r>
            <w:r w:rsidRPr="00646692">
              <w:softHyphen/>
              <w:t>–</w:t>
            </w:r>
            <w:r w:rsidRPr="00646692">
              <w:rPr>
                <w:b/>
                <w:bCs/>
              </w:rPr>
              <w:t xml:space="preserve"> </w:t>
            </w:r>
            <w:r w:rsidRPr="00646692">
              <w:t>present</w:t>
            </w:r>
          </w:p>
        </w:tc>
      </w:tr>
      <w:tr w:rsidR="00AE440C" w:rsidRPr="00646692" w14:paraId="0E0BA132" w14:textId="77777777" w:rsidTr="00BA225A">
        <w:trPr>
          <w:trHeight w:val="711"/>
        </w:trPr>
        <w:tc>
          <w:tcPr>
            <w:tcW w:w="7230" w:type="dxa"/>
          </w:tcPr>
          <w:p w14:paraId="4EAAB0EB" w14:textId="6C03E054" w:rsidR="00AE440C" w:rsidRPr="00646692" w:rsidRDefault="00AE440C" w:rsidP="00BA225A">
            <w:pPr>
              <w:spacing w:before="60"/>
              <w:ind w:left="680" w:firstLine="680"/>
            </w:pPr>
            <w:r w:rsidRPr="00646692">
              <w:t>University of Zurich</w:t>
            </w:r>
            <w:r w:rsidR="00BA225A" w:rsidRPr="00646692">
              <w:t>, Department of Sociology</w:t>
            </w:r>
          </w:p>
          <w:p w14:paraId="6023604C" w14:textId="453BCE8A" w:rsidR="00A80EA2" w:rsidRPr="00646692" w:rsidRDefault="00A80EA2" w:rsidP="00246547">
            <w:pPr>
              <w:spacing w:before="20"/>
              <w:ind w:left="680" w:firstLine="680"/>
            </w:pPr>
            <w:r w:rsidRPr="00646692">
              <w:t xml:space="preserve">Thesis: </w:t>
            </w:r>
            <w:r w:rsidRPr="00646692">
              <w:rPr>
                <w:i/>
                <w:iCs/>
              </w:rPr>
              <w:t xml:space="preserve">Intergenerational Mobility </w:t>
            </w:r>
            <w:r>
              <w:rPr>
                <w:i/>
                <w:iCs/>
              </w:rPr>
              <w:t>in the Occupational</w:t>
            </w:r>
          </w:p>
          <w:p w14:paraId="0D620F57" w14:textId="2B6612F6" w:rsidR="00A80EA2" w:rsidRDefault="00A80EA2" w:rsidP="00246547">
            <w:pPr>
              <w:spacing w:before="20"/>
              <w:ind w:left="680" w:firstLine="680"/>
            </w:pPr>
            <w:r>
              <w:rPr>
                <w:i/>
                <w:iCs/>
              </w:rPr>
              <w:t>Structure of</w:t>
            </w:r>
            <w:r w:rsidRPr="00646692">
              <w:rPr>
                <w:i/>
                <w:iCs/>
              </w:rPr>
              <w:t xml:space="preserve"> the Labor Market</w:t>
            </w:r>
          </w:p>
          <w:p w14:paraId="4DA7F583" w14:textId="5F79C4DC" w:rsidR="00BA225A" w:rsidRPr="00646692" w:rsidRDefault="00AE440C" w:rsidP="00BA225A">
            <w:pPr>
              <w:ind w:left="680" w:firstLine="680"/>
            </w:pPr>
            <w:r w:rsidRPr="00646692">
              <w:t xml:space="preserve">Advisors: Prof. Per Block, Prof. </w:t>
            </w:r>
            <w:r w:rsidR="00F42C85" w:rsidRPr="00646692">
              <w:t xml:space="preserve">David </w:t>
            </w:r>
            <w:r w:rsidR="00632E1E" w:rsidRPr="00646692">
              <w:t xml:space="preserve">B. </w:t>
            </w:r>
            <w:r w:rsidR="00F42C85" w:rsidRPr="00646692">
              <w:t>Grusky</w:t>
            </w:r>
            <w:r w:rsidRPr="00646692">
              <w:t xml:space="preserve"> </w:t>
            </w:r>
          </w:p>
        </w:tc>
        <w:tc>
          <w:tcPr>
            <w:tcW w:w="1984" w:type="dxa"/>
            <w:tcMar>
              <w:right w:w="57" w:type="dxa"/>
            </w:tcMar>
          </w:tcPr>
          <w:p w14:paraId="3F828A97" w14:textId="77777777" w:rsidR="00AE440C" w:rsidRPr="00646692" w:rsidRDefault="00AE440C" w:rsidP="00DD7F0E">
            <w:pPr>
              <w:jc w:val="right"/>
            </w:pPr>
          </w:p>
        </w:tc>
      </w:tr>
      <w:tr w:rsidR="00AE440C" w:rsidRPr="00646692" w14:paraId="736B2751" w14:textId="77777777" w:rsidTr="0047241E">
        <w:trPr>
          <w:trHeight w:val="434"/>
        </w:trPr>
        <w:tc>
          <w:tcPr>
            <w:tcW w:w="7230" w:type="dxa"/>
          </w:tcPr>
          <w:p w14:paraId="6F33A293" w14:textId="673A980C" w:rsidR="00AE440C" w:rsidRPr="00646692" w:rsidRDefault="00AE440C" w:rsidP="00DF68D2">
            <w:pPr>
              <w:spacing w:before="60"/>
              <w:ind w:left="567" w:right="-170"/>
            </w:pPr>
            <w:r w:rsidRPr="00646692">
              <w:rPr>
                <w:b/>
                <w:bCs/>
              </w:rPr>
              <w:t>Visiting Scholar</w:t>
            </w:r>
            <w:r w:rsidRPr="00646692">
              <w:t>, Stanford University</w:t>
            </w:r>
            <w:r w:rsidR="00BA225A" w:rsidRPr="00646692">
              <w:t xml:space="preserve">, Center </w:t>
            </w:r>
            <w:r w:rsidR="00246547">
              <w:t>on</w:t>
            </w:r>
            <w:r w:rsidR="00BA225A" w:rsidRPr="00646692">
              <w:t xml:space="preserve"> Poverty and Inequalit</w:t>
            </w:r>
            <w:r w:rsidR="0047241E" w:rsidRPr="00646692">
              <w:t>y</w:t>
            </w:r>
          </w:p>
        </w:tc>
        <w:tc>
          <w:tcPr>
            <w:tcW w:w="1984" w:type="dxa"/>
            <w:tcMar>
              <w:right w:w="57" w:type="dxa"/>
            </w:tcMar>
          </w:tcPr>
          <w:p w14:paraId="2AF0D013" w14:textId="18C39D4C" w:rsidR="00AE440C" w:rsidRPr="00646692" w:rsidRDefault="0031138C" w:rsidP="00DD7F0E">
            <w:pPr>
              <w:jc w:val="right"/>
            </w:pPr>
            <w:r w:rsidRPr="00646692">
              <w:t>0</w:t>
            </w:r>
            <w:r w:rsidR="00B16F11" w:rsidRPr="00646692">
              <w:t xml:space="preserve">1/2024 – </w:t>
            </w:r>
            <w:r w:rsidRPr="00646692">
              <w:t>0</w:t>
            </w:r>
            <w:r w:rsidR="00B16F11" w:rsidRPr="00646692">
              <w:t>7/2024</w:t>
            </w:r>
          </w:p>
        </w:tc>
      </w:tr>
      <w:tr w:rsidR="00AE440C" w:rsidRPr="00646692" w14:paraId="16E94F2D" w14:textId="77777777" w:rsidTr="00DF68D2">
        <w:trPr>
          <w:trHeight w:val="1304"/>
        </w:trPr>
        <w:tc>
          <w:tcPr>
            <w:tcW w:w="7230" w:type="dxa"/>
          </w:tcPr>
          <w:p w14:paraId="41D7299B" w14:textId="1D346067" w:rsidR="00AE440C" w:rsidRPr="00646692" w:rsidRDefault="00AE440C" w:rsidP="00B16F11">
            <w:r w:rsidRPr="00646692">
              <w:rPr>
                <w:b/>
                <w:bCs/>
              </w:rPr>
              <w:t xml:space="preserve">M.Sc. </w:t>
            </w:r>
            <w:r w:rsidR="0061754B" w:rsidRPr="00646692">
              <w:rPr>
                <w:b/>
                <w:bCs/>
              </w:rPr>
              <w:t xml:space="preserve">in </w:t>
            </w:r>
            <w:r w:rsidRPr="00646692">
              <w:rPr>
                <w:b/>
                <w:bCs/>
              </w:rPr>
              <w:t>Socioeconomics</w:t>
            </w:r>
            <w:r w:rsidRPr="00646692">
              <w:t xml:space="preserve"> </w:t>
            </w:r>
            <w:r w:rsidRPr="00646692">
              <w:rPr>
                <w:i/>
                <w:iCs/>
              </w:rPr>
              <w:t>(with Distinction)</w:t>
            </w:r>
            <w:r w:rsidRPr="00646692">
              <w:rPr>
                <w:i/>
                <w:iCs/>
              </w:rPr>
              <w:tab/>
            </w:r>
            <w:r w:rsidRPr="00646692">
              <w:rPr>
                <w:i/>
                <w:iCs/>
              </w:rPr>
              <w:tab/>
            </w:r>
            <w:r w:rsidRPr="00646692">
              <w:rPr>
                <w:i/>
                <w:iCs/>
              </w:rPr>
              <w:tab/>
            </w:r>
            <w:r w:rsidRPr="00646692">
              <w:rPr>
                <w:i/>
                <w:iCs/>
              </w:rPr>
              <w:tab/>
            </w:r>
            <w:r w:rsidRPr="00646692">
              <w:rPr>
                <w:i/>
                <w:iCs/>
              </w:rPr>
              <w:tab/>
            </w:r>
          </w:p>
          <w:p w14:paraId="7663F672" w14:textId="27CA6B24" w:rsidR="00AE440C" w:rsidRPr="00646692" w:rsidRDefault="00AE440C" w:rsidP="00B95EAE">
            <w:pPr>
              <w:ind w:left="680" w:firstLine="680"/>
            </w:pPr>
            <w:r w:rsidRPr="00646692">
              <w:t>Vienna University of Economics and Business</w:t>
            </w:r>
            <w:r w:rsidRPr="00646692">
              <w:tab/>
            </w:r>
            <w:r w:rsidRPr="00646692">
              <w:tab/>
            </w:r>
          </w:p>
          <w:p w14:paraId="01A47334" w14:textId="4383A924" w:rsidR="00AE440C" w:rsidRPr="00646692" w:rsidRDefault="00AE440C" w:rsidP="00BA225A">
            <w:pPr>
              <w:ind w:left="1360"/>
              <w:rPr>
                <w:i/>
                <w:iCs/>
                <w:sz w:val="21"/>
                <w:szCs w:val="21"/>
              </w:rPr>
            </w:pPr>
            <w:r w:rsidRPr="00646692">
              <w:t>Thesis</w:t>
            </w:r>
            <w:r w:rsidRPr="00646692">
              <w:rPr>
                <w:i/>
                <w:iCs/>
              </w:rPr>
              <w:t>:</w:t>
            </w:r>
            <w:r w:rsidRPr="00646692">
              <w:t xml:space="preserve"> </w:t>
            </w:r>
            <w:r w:rsidRPr="00646692">
              <w:rPr>
                <w:i/>
                <w:iCs/>
                <w:sz w:val="21"/>
                <w:szCs w:val="21"/>
              </w:rPr>
              <w:t xml:space="preserve">Intergenerational Mobility </w:t>
            </w:r>
            <w:r w:rsidR="00BA225A" w:rsidRPr="00646692">
              <w:rPr>
                <w:i/>
                <w:iCs/>
                <w:sz w:val="21"/>
                <w:szCs w:val="21"/>
              </w:rPr>
              <w:t>across</w:t>
            </w:r>
            <w:r w:rsidRPr="00646692">
              <w:rPr>
                <w:i/>
                <w:iCs/>
                <w:sz w:val="21"/>
                <w:szCs w:val="21"/>
              </w:rPr>
              <w:t xml:space="preserve"> </w:t>
            </w:r>
            <w:r w:rsidR="00BA225A" w:rsidRPr="00646692">
              <w:rPr>
                <w:i/>
                <w:iCs/>
                <w:sz w:val="21"/>
                <w:szCs w:val="21"/>
              </w:rPr>
              <w:t>Europe</w:t>
            </w:r>
            <w:r w:rsidR="00831B90" w:rsidRPr="00646692">
              <w:rPr>
                <w:i/>
                <w:iCs/>
                <w:sz w:val="21"/>
                <w:szCs w:val="21"/>
              </w:rPr>
              <w:t>:</w:t>
            </w:r>
            <w:r w:rsidR="00BA225A" w:rsidRPr="00646692">
              <w:rPr>
                <w:i/>
                <w:iCs/>
                <w:sz w:val="21"/>
                <w:szCs w:val="21"/>
              </w:rPr>
              <w:t xml:space="preserve"> </w:t>
            </w:r>
            <w:r w:rsidRPr="00646692">
              <w:rPr>
                <w:i/>
                <w:iCs/>
                <w:sz w:val="21"/>
                <w:szCs w:val="21"/>
              </w:rPr>
              <w:t>Influence</w:t>
            </w:r>
            <w:r w:rsidR="00BA225A" w:rsidRPr="00646692">
              <w:rPr>
                <w:i/>
                <w:iCs/>
                <w:sz w:val="21"/>
                <w:szCs w:val="21"/>
              </w:rPr>
              <w:t xml:space="preserve"> of </w:t>
            </w:r>
            <w:r w:rsidRPr="00646692">
              <w:rPr>
                <w:i/>
                <w:iCs/>
                <w:sz w:val="21"/>
                <w:szCs w:val="21"/>
              </w:rPr>
              <w:t xml:space="preserve">Social Origin and Macro Level </w:t>
            </w:r>
            <w:r w:rsidR="00632E1E" w:rsidRPr="00646692">
              <w:rPr>
                <w:i/>
                <w:iCs/>
                <w:sz w:val="21"/>
                <w:szCs w:val="21"/>
              </w:rPr>
              <w:t xml:space="preserve">Societal </w:t>
            </w:r>
            <w:r w:rsidRPr="00646692">
              <w:rPr>
                <w:i/>
                <w:iCs/>
                <w:sz w:val="21"/>
                <w:szCs w:val="21"/>
              </w:rPr>
              <w:t>Conditions</w:t>
            </w:r>
          </w:p>
          <w:p w14:paraId="70D03407" w14:textId="6631E605" w:rsidR="00AE440C" w:rsidRPr="00646692" w:rsidRDefault="00AE440C" w:rsidP="00B95EAE">
            <w:pPr>
              <w:ind w:left="680" w:firstLine="680"/>
            </w:pPr>
            <w:r w:rsidRPr="00646692">
              <w:t>Advisor</w:t>
            </w:r>
            <w:r w:rsidRPr="00646692">
              <w:rPr>
                <w:i/>
                <w:iCs/>
              </w:rPr>
              <w:t>:</w:t>
            </w:r>
            <w:r w:rsidRPr="00646692">
              <w:t xml:space="preserve"> Prof. Thomas Pluemper</w:t>
            </w:r>
          </w:p>
        </w:tc>
        <w:tc>
          <w:tcPr>
            <w:tcW w:w="1984" w:type="dxa"/>
            <w:tcMar>
              <w:right w:w="57" w:type="dxa"/>
            </w:tcMar>
          </w:tcPr>
          <w:p w14:paraId="7E68D611" w14:textId="052A0422" w:rsidR="00AE440C" w:rsidRPr="00646692" w:rsidRDefault="0031138C" w:rsidP="00DD7F0E">
            <w:pPr>
              <w:jc w:val="right"/>
            </w:pPr>
            <w:r w:rsidRPr="00646692">
              <w:t>0</w:t>
            </w:r>
            <w:r w:rsidR="00AE440C" w:rsidRPr="00646692">
              <w:t xml:space="preserve">8/2019 – </w:t>
            </w:r>
            <w:r w:rsidRPr="00646692">
              <w:t>0</w:t>
            </w:r>
            <w:r w:rsidR="00AE440C" w:rsidRPr="00646692">
              <w:t>3/2022</w:t>
            </w:r>
          </w:p>
        </w:tc>
      </w:tr>
      <w:tr w:rsidR="00AE440C" w:rsidRPr="00646692" w14:paraId="0026CF56" w14:textId="77777777" w:rsidTr="00DD7F0E">
        <w:trPr>
          <w:trHeight w:val="409"/>
        </w:trPr>
        <w:tc>
          <w:tcPr>
            <w:tcW w:w="7230" w:type="dxa"/>
          </w:tcPr>
          <w:p w14:paraId="7D400150" w14:textId="02D53173" w:rsidR="00AE440C" w:rsidRPr="00646692" w:rsidRDefault="00AE440C" w:rsidP="00DF68D2">
            <w:pPr>
              <w:ind w:left="567"/>
            </w:pPr>
            <w:r w:rsidRPr="00646692">
              <w:rPr>
                <w:b/>
                <w:bCs/>
              </w:rPr>
              <w:t xml:space="preserve">Visiting </w:t>
            </w:r>
            <w:r w:rsidR="00DF68D2" w:rsidRPr="00646692">
              <w:rPr>
                <w:b/>
                <w:bCs/>
              </w:rPr>
              <w:t>Graduate</w:t>
            </w:r>
            <w:r w:rsidRPr="00646692">
              <w:rPr>
                <w:b/>
                <w:bCs/>
              </w:rPr>
              <w:t xml:space="preserve"> Student</w:t>
            </w:r>
            <w:r w:rsidRPr="00646692">
              <w:t>, University of North Carolina at Chapel Hill</w:t>
            </w:r>
          </w:p>
        </w:tc>
        <w:tc>
          <w:tcPr>
            <w:tcW w:w="1984" w:type="dxa"/>
            <w:tcMar>
              <w:right w:w="57" w:type="dxa"/>
            </w:tcMar>
          </w:tcPr>
          <w:p w14:paraId="1B7F5D31" w14:textId="1E77D30F" w:rsidR="00AE440C" w:rsidRPr="00646692" w:rsidRDefault="0031138C" w:rsidP="00DD7F0E">
            <w:pPr>
              <w:jc w:val="right"/>
            </w:pPr>
            <w:r w:rsidRPr="00646692">
              <w:t>0</w:t>
            </w:r>
            <w:r w:rsidR="00AE440C" w:rsidRPr="00646692">
              <w:t>8/2021</w:t>
            </w:r>
            <w:r w:rsidRPr="00646692">
              <w:t xml:space="preserve"> </w:t>
            </w:r>
            <w:r w:rsidR="00AE440C" w:rsidRPr="00646692">
              <w:softHyphen/>
              <w:t>–</w:t>
            </w:r>
            <w:r w:rsidRPr="00646692">
              <w:t xml:space="preserve"> </w:t>
            </w:r>
            <w:r w:rsidR="00AE440C" w:rsidRPr="00646692">
              <w:t>12/2021</w:t>
            </w:r>
          </w:p>
        </w:tc>
      </w:tr>
      <w:tr w:rsidR="00AE440C" w:rsidRPr="00646692" w14:paraId="3547303D" w14:textId="77777777" w:rsidTr="00DF68D2">
        <w:trPr>
          <w:trHeight w:val="567"/>
        </w:trPr>
        <w:tc>
          <w:tcPr>
            <w:tcW w:w="7230" w:type="dxa"/>
          </w:tcPr>
          <w:p w14:paraId="1F941815" w14:textId="6960F18F" w:rsidR="00AE440C" w:rsidRPr="00646692" w:rsidRDefault="00AE440C" w:rsidP="00B16F11">
            <w:pPr>
              <w:rPr>
                <w:b/>
                <w:bCs/>
              </w:rPr>
            </w:pPr>
            <w:r w:rsidRPr="00646692">
              <w:rPr>
                <w:b/>
                <w:bCs/>
              </w:rPr>
              <w:t xml:space="preserve">B.A. </w:t>
            </w:r>
            <w:r w:rsidR="0061754B" w:rsidRPr="00646692">
              <w:rPr>
                <w:b/>
                <w:bCs/>
              </w:rPr>
              <w:t xml:space="preserve">in </w:t>
            </w:r>
            <w:r w:rsidRPr="00646692">
              <w:rPr>
                <w:b/>
                <w:bCs/>
              </w:rPr>
              <w:t>International Economics</w:t>
            </w:r>
            <w:r w:rsidRPr="00646692">
              <w:rPr>
                <w:b/>
                <w:bCs/>
              </w:rPr>
              <w:tab/>
            </w:r>
            <w:r w:rsidRPr="00646692">
              <w:rPr>
                <w:b/>
                <w:bCs/>
              </w:rPr>
              <w:tab/>
            </w:r>
            <w:r w:rsidRPr="00646692">
              <w:rPr>
                <w:b/>
                <w:bCs/>
              </w:rPr>
              <w:tab/>
            </w:r>
            <w:r w:rsidRPr="00646692">
              <w:rPr>
                <w:b/>
                <w:bCs/>
              </w:rPr>
              <w:tab/>
            </w:r>
          </w:p>
          <w:p w14:paraId="45F4159F" w14:textId="2F53BE58" w:rsidR="00AE440C" w:rsidRPr="00646692" w:rsidRDefault="00AE440C" w:rsidP="00C55F85">
            <w:pPr>
              <w:ind w:left="1360"/>
            </w:pPr>
            <w:r w:rsidRPr="00646692">
              <w:t>Schmalkalden University of Applied Sciences</w:t>
            </w:r>
            <w:r w:rsidRPr="00646692">
              <w:tab/>
            </w:r>
          </w:p>
        </w:tc>
        <w:tc>
          <w:tcPr>
            <w:tcW w:w="1984" w:type="dxa"/>
            <w:tcMar>
              <w:right w:w="57" w:type="dxa"/>
            </w:tcMar>
          </w:tcPr>
          <w:p w14:paraId="3FEE5532" w14:textId="6D034A35" w:rsidR="00AE440C" w:rsidRPr="00646692" w:rsidRDefault="0031138C" w:rsidP="00DD7F0E">
            <w:pPr>
              <w:jc w:val="right"/>
            </w:pPr>
            <w:r w:rsidRPr="00646692">
              <w:t>0</w:t>
            </w:r>
            <w:r w:rsidR="00AE440C" w:rsidRPr="00646692">
              <w:t xml:space="preserve">4/2015 – </w:t>
            </w:r>
            <w:r w:rsidRPr="00646692">
              <w:t>0</w:t>
            </w:r>
            <w:r w:rsidR="00AE440C" w:rsidRPr="00646692">
              <w:t>9/2018</w:t>
            </w:r>
          </w:p>
        </w:tc>
      </w:tr>
      <w:tr w:rsidR="00AE440C" w:rsidRPr="00646692" w14:paraId="7B698CC8" w14:textId="77777777" w:rsidTr="00DD7F0E">
        <w:tc>
          <w:tcPr>
            <w:tcW w:w="7230" w:type="dxa"/>
          </w:tcPr>
          <w:p w14:paraId="0B6540E8" w14:textId="0B3D2374" w:rsidR="00AE440C" w:rsidRPr="00646692" w:rsidRDefault="00585DD6" w:rsidP="00DF68D2">
            <w:pPr>
              <w:ind w:left="567"/>
              <w:rPr>
                <w:b/>
                <w:bCs/>
              </w:rPr>
            </w:pPr>
            <w:r w:rsidRPr="00646692">
              <w:rPr>
                <w:b/>
                <w:bCs/>
              </w:rPr>
              <w:t>Exchange Student</w:t>
            </w:r>
            <w:r w:rsidR="00AE440C" w:rsidRPr="00646692">
              <w:t>, Panamerican University</w:t>
            </w:r>
          </w:p>
        </w:tc>
        <w:tc>
          <w:tcPr>
            <w:tcW w:w="1984" w:type="dxa"/>
            <w:tcMar>
              <w:right w:w="57" w:type="dxa"/>
            </w:tcMar>
          </w:tcPr>
          <w:p w14:paraId="4677C266" w14:textId="3242C00D" w:rsidR="00AE440C" w:rsidRPr="00646692" w:rsidRDefault="0031138C" w:rsidP="00DD7F0E">
            <w:pPr>
              <w:adjustRightInd w:val="0"/>
              <w:jc w:val="right"/>
            </w:pPr>
            <w:r w:rsidRPr="00646692">
              <w:t>0</w:t>
            </w:r>
            <w:r w:rsidR="00AE440C" w:rsidRPr="00646692">
              <w:t>8/2017 – 12/2017</w:t>
            </w:r>
          </w:p>
        </w:tc>
      </w:tr>
    </w:tbl>
    <w:p w14:paraId="7939E67E" w14:textId="77777777" w:rsidR="00B16F11" w:rsidRPr="00646692" w:rsidRDefault="00B16F11" w:rsidP="00FD49E7">
      <w:pPr>
        <w:rPr>
          <w:sz w:val="28"/>
          <w:szCs w:val="28"/>
        </w:rPr>
      </w:pPr>
    </w:p>
    <w:p w14:paraId="582EE149" w14:textId="77777777" w:rsidR="00A42CD6" w:rsidRPr="00646692" w:rsidRDefault="00A42CD6" w:rsidP="00FD49E7"/>
    <w:p w14:paraId="59DC2D96" w14:textId="16972DAE" w:rsidR="00FD49E7" w:rsidRPr="00646692" w:rsidRDefault="00FD49E7" w:rsidP="0032214C">
      <w:pPr>
        <w:pBdr>
          <w:bottom w:val="single" w:sz="4" w:space="1" w:color="auto"/>
        </w:pBdr>
        <w:tabs>
          <w:tab w:val="right" w:pos="9360"/>
        </w:tabs>
        <w:spacing w:line="276" w:lineRule="auto"/>
        <w:rPr>
          <w:b/>
          <w:bCs/>
          <w:sz w:val="24"/>
          <w:szCs w:val="24"/>
        </w:rPr>
      </w:pPr>
      <w:r w:rsidRPr="00646692">
        <w:rPr>
          <w:b/>
          <w:bCs/>
          <w:sz w:val="24"/>
          <w:szCs w:val="24"/>
        </w:rPr>
        <w:t>RESEARCH INTERESTS</w:t>
      </w:r>
    </w:p>
    <w:p w14:paraId="734284E0" w14:textId="477A04C5" w:rsidR="008C5F10" w:rsidRPr="00646692" w:rsidRDefault="00E75A68" w:rsidP="008C5F10">
      <w:pPr>
        <w:tabs>
          <w:tab w:val="right" w:pos="9360"/>
        </w:tabs>
        <w:spacing w:before="120"/>
      </w:pPr>
      <w:r w:rsidRPr="00646692">
        <w:t>Socioeconomic</w:t>
      </w:r>
      <w:r w:rsidR="00FD49E7" w:rsidRPr="00646692">
        <w:t xml:space="preserve"> Mobility and </w:t>
      </w:r>
      <w:r w:rsidRPr="00646692">
        <w:t>Stratification</w:t>
      </w:r>
      <w:r w:rsidR="00FD49E7" w:rsidRPr="00646692">
        <w:t xml:space="preserve">, </w:t>
      </w:r>
      <w:r w:rsidRPr="00646692">
        <w:t xml:space="preserve">Labor Market Structure and Mobility, </w:t>
      </w:r>
      <w:r w:rsidR="00FD49E7" w:rsidRPr="00646692">
        <w:t>Inequality</w:t>
      </w:r>
      <w:r w:rsidRPr="00646692">
        <w:t xml:space="preserve"> and Segregation,</w:t>
      </w:r>
      <w:r w:rsidR="00FD49E7" w:rsidRPr="00646692">
        <w:t xml:space="preserve"> Quantitative Methods</w:t>
      </w:r>
      <w:r w:rsidR="004766DF" w:rsidRPr="00646692">
        <w:t xml:space="preserve"> and Network Methodology</w:t>
      </w:r>
    </w:p>
    <w:p w14:paraId="5351EB7E" w14:textId="77777777" w:rsidR="008C5F10" w:rsidRPr="00646692" w:rsidRDefault="008C5F10" w:rsidP="008C5F10">
      <w:pPr>
        <w:tabs>
          <w:tab w:val="right" w:pos="9360"/>
        </w:tabs>
        <w:spacing w:before="120" w:line="360" w:lineRule="auto"/>
      </w:pPr>
    </w:p>
    <w:p w14:paraId="457C02F6" w14:textId="4631CE2E" w:rsidR="005D2AB4" w:rsidRPr="00646692" w:rsidRDefault="00953A45" w:rsidP="005D2AB4">
      <w:pPr>
        <w:pBdr>
          <w:bottom w:val="single" w:sz="4" w:space="1" w:color="auto"/>
        </w:pBdr>
        <w:tabs>
          <w:tab w:val="right" w:pos="9360"/>
        </w:tabs>
        <w:rPr>
          <w:sz w:val="24"/>
          <w:szCs w:val="24"/>
        </w:rPr>
      </w:pPr>
      <w:r w:rsidRPr="00646692">
        <w:rPr>
          <w:b/>
          <w:bCs/>
          <w:sz w:val="24"/>
          <w:szCs w:val="24"/>
        </w:rPr>
        <w:t xml:space="preserve">WORK </w:t>
      </w:r>
      <w:r w:rsidR="005D2AB4" w:rsidRPr="00646692">
        <w:rPr>
          <w:b/>
          <w:bCs/>
          <w:sz w:val="24"/>
          <w:szCs w:val="24"/>
        </w:rPr>
        <w:t>SUBMITTED AND UNDER REVIEW</w:t>
      </w:r>
    </w:p>
    <w:tbl>
      <w:tblPr>
        <w:tblStyle w:val="TableGrid"/>
        <w:tblW w:w="91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4"/>
      </w:tblGrid>
      <w:tr w:rsidR="005D2AB4" w:rsidRPr="00646692" w14:paraId="18F33A49" w14:textId="77777777" w:rsidTr="005D2AB4">
        <w:trPr>
          <w:trHeight w:val="721"/>
        </w:trPr>
        <w:tc>
          <w:tcPr>
            <w:tcW w:w="9174" w:type="dxa"/>
            <w:tcMar>
              <w:left w:w="142" w:type="dxa"/>
            </w:tcMar>
          </w:tcPr>
          <w:p w14:paraId="5A78EC96" w14:textId="48FDBE47" w:rsidR="005D2AB4" w:rsidRPr="00646692" w:rsidRDefault="005D2AB4" w:rsidP="0075049D">
            <w:pPr>
              <w:spacing w:before="120"/>
            </w:pPr>
            <w:r w:rsidRPr="00646692">
              <w:rPr>
                <w:b/>
                <w:bCs/>
              </w:rPr>
              <w:t>Krug, L.C.</w:t>
            </w:r>
            <w:r w:rsidRPr="00646692">
              <w:t xml:space="preserve">, and Block, P. “Occupational Dark Matter: How Occupations Shape Intergenerational Mobility Beyond Social Class and Status” (Revise </w:t>
            </w:r>
            <w:r w:rsidR="0075049D" w:rsidRPr="00646692">
              <w:t>&amp;</w:t>
            </w:r>
            <w:r w:rsidRPr="00646692">
              <w:t xml:space="preserve"> Resubmit </w:t>
            </w:r>
            <w:r w:rsidR="00666DD2">
              <w:t>(submitted)</w:t>
            </w:r>
            <w:r w:rsidR="00450884">
              <w:t>)</w:t>
            </w:r>
          </w:p>
        </w:tc>
      </w:tr>
      <w:tr w:rsidR="00D3034B" w:rsidRPr="00646692" w14:paraId="1D2544C2" w14:textId="77777777" w:rsidTr="005D2AB4">
        <w:trPr>
          <w:trHeight w:val="721"/>
        </w:trPr>
        <w:tc>
          <w:tcPr>
            <w:tcW w:w="9174" w:type="dxa"/>
            <w:tcMar>
              <w:left w:w="142" w:type="dxa"/>
            </w:tcMar>
          </w:tcPr>
          <w:p w14:paraId="0E66E9D5" w14:textId="49798F8C" w:rsidR="00D3034B" w:rsidRPr="00646692" w:rsidRDefault="00D3034B" w:rsidP="0075049D">
            <w:pPr>
              <w:spacing w:before="120"/>
              <w:rPr>
                <w:i/>
                <w:iCs/>
              </w:rPr>
            </w:pPr>
            <w:r w:rsidRPr="00646692">
              <w:rPr>
                <w:b/>
                <w:bCs/>
              </w:rPr>
              <w:t>Krug, L.C.</w:t>
            </w:r>
            <w:r w:rsidRPr="00646692">
              <w:t>, and Block, P. “Seeking Roles, Not Ranks: Occupations in the Formation of Adolescents’ Career Aspirations” (</w:t>
            </w:r>
            <w:r w:rsidR="00987598" w:rsidRPr="00646692">
              <w:t>Under Review</w:t>
            </w:r>
            <w:r w:rsidRPr="00646692">
              <w:t>)</w:t>
            </w:r>
          </w:p>
        </w:tc>
      </w:tr>
    </w:tbl>
    <w:p w14:paraId="78C01817" w14:textId="48B37533" w:rsidR="002D2210" w:rsidRPr="00646692" w:rsidRDefault="002D2210" w:rsidP="00C366B3">
      <w:pPr>
        <w:tabs>
          <w:tab w:val="right" w:pos="9360"/>
        </w:tabs>
        <w:rPr>
          <w:sz w:val="21"/>
          <w:szCs w:val="21"/>
        </w:rPr>
      </w:pPr>
    </w:p>
    <w:p w14:paraId="0825D86E" w14:textId="77777777" w:rsidR="005D2AB4" w:rsidRPr="00646692" w:rsidRDefault="005D2AB4" w:rsidP="00FD49E7">
      <w:pPr>
        <w:tabs>
          <w:tab w:val="right" w:pos="9360"/>
        </w:tabs>
        <w:rPr>
          <w:sz w:val="8"/>
          <w:szCs w:val="8"/>
        </w:rPr>
      </w:pPr>
    </w:p>
    <w:p w14:paraId="5B75342C" w14:textId="6A7657AD" w:rsidR="00A62896" w:rsidRPr="00646692" w:rsidRDefault="005D2AB4" w:rsidP="00AC681E">
      <w:pPr>
        <w:pBdr>
          <w:bottom w:val="single" w:sz="4" w:space="1" w:color="auto"/>
        </w:pBdr>
        <w:tabs>
          <w:tab w:val="right" w:pos="9360"/>
        </w:tabs>
        <w:rPr>
          <w:sz w:val="24"/>
          <w:szCs w:val="24"/>
        </w:rPr>
      </w:pPr>
      <w:r w:rsidRPr="00646692">
        <w:rPr>
          <w:b/>
          <w:bCs/>
          <w:sz w:val="24"/>
          <w:szCs w:val="24"/>
        </w:rPr>
        <w:t>WORK IN PROGRESS (SELECTED)</w:t>
      </w:r>
    </w:p>
    <w:tbl>
      <w:tblPr>
        <w:tblStyle w:val="TableGrid"/>
        <w:tblW w:w="917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9"/>
      </w:tblGrid>
      <w:tr w:rsidR="0075049D" w:rsidRPr="00646692" w14:paraId="2F5EB709" w14:textId="77777777" w:rsidTr="0075049D">
        <w:trPr>
          <w:trHeight w:val="677"/>
        </w:trPr>
        <w:tc>
          <w:tcPr>
            <w:tcW w:w="9179" w:type="dxa"/>
            <w:tcMar>
              <w:left w:w="142" w:type="dxa"/>
            </w:tcMar>
            <w:vAlign w:val="center"/>
          </w:tcPr>
          <w:p w14:paraId="4B8ED533" w14:textId="281C270A" w:rsidR="0075049D" w:rsidRPr="00646692" w:rsidRDefault="0075049D" w:rsidP="0032214C">
            <w:pPr>
              <w:spacing w:before="120"/>
            </w:pPr>
            <w:r w:rsidRPr="00646692">
              <w:rPr>
                <w:b/>
                <w:bCs/>
              </w:rPr>
              <w:t xml:space="preserve">Krug, L.C., </w:t>
            </w:r>
            <w:r w:rsidRPr="00646692">
              <w:t>and Manzoni, A. “</w:t>
            </w:r>
            <w:r w:rsidR="00424402" w:rsidRPr="00424402">
              <w:t>From Jobs to Degrees: Parents Labor-Market Position and Kids College Attainment</w:t>
            </w:r>
            <w:r w:rsidRPr="00646692">
              <w:t>” (</w:t>
            </w:r>
            <w:r w:rsidRPr="00646692">
              <w:rPr>
                <w:i/>
                <w:iCs/>
              </w:rPr>
              <w:t>Working Paper</w:t>
            </w:r>
            <w:r w:rsidRPr="00646692">
              <w:t>)</w:t>
            </w:r>
          </w:p>
        </w:tc>
      </w:tr>
      <w:tr w:rsidR="0075049D" w:rsidRPr="00646692" w14:paraId="406CA3BB" w14:textId="77777777" w:rsidTr="0075049D">
        <w:trPr>
          <w:trHeight w:val="677"/>
        </w:trPr>
        <w:tc>
          <w:tcPr>
            <w:tcW w:w="9179" w:type="dxa"/>
            <w:tcMar>
              <w:left w:w="142" w:type="dxa"/>
            </w:tcMar>
            <w:vAlign w:val="center"/>
          </w:tcPr>
          <w:p w14:paraId="4D072E24" w14:textId="2403C3A8" w:rsidR="0075049D" w:rsidRPr="00646692" w:rsidRDefault="0075049D" w:rsidP="0032214C">
            <w:pPr>
              <w:spacing w:before="120"/>
            </w:pPr>
            <w:r w:rsidRPr="00646692">
              <w:t>Leung-</w:t>
            </w:r>
            <w:proofErr w:type="spellStart"/>
            <w:r w:rsidRPr="00646692">
              <w:t>Gagné</w:t>
            </w:r>
            <w:proofErr w:type="spellEnd"/>
            <w:r w:rsidRPr="00646692">
              <w:t xml:space="preserve">, J., and </w:t>
            </w:r>
            <w:r w:rsidRPr="00646692">
              <w:rPr>
                <w:b/>
                <w:bCs/>
              </w:rPr>
              <w:t xml:space="preserve">Krug, L.C. </w:t>
            </w:r>
            <w:r w:rsidRPr="00646692">
              <w:t>“Correcting Mobility Tables for Distortions from Occupational Misclassification” (</w:t>
            </w:r>
            <w:r w:rsidRPr="00646692">
              <w:rPr>
                <w:i/>
                <w:iCs/>
              </w:rPr>
              <w:t>Working Paper</w:t>
            </w:r>
            <w:r w:rsidRPr="00646692">
              <w:t>)</w:t>
            </w:r>
          </w:p>
        </w:tc>
      </w:tr>
    </w:tbl>
    <w:p w14:paraId="3B920AE0" w14:textId="27C2E03F" w:rsidR="005D05B1" w:rsidRPr="00646692" w:rsidRDefault="005D05B1" w:rsidP="00A62896">
      <w:pPr>
        <w:pBdr>
          <w:bottom w:val="single" w:sz="4" w:space="1" w:color="auto"/>
        </w:pBdr>
        <w:tabs>
          <w:tab w:val="right" w:pos="9360"/>
        </w:tabs>
        <w:spacing w:line="276" w:lineRule="auto"/>
        <w:rPr>
          <w:b/>
          <w:bCs/>
          <w:sz w:val="36"/>
          <w:szCs w:val="36"/>
        </w:rPr>
      </w:pPr>
    </w:p>
    <w:p w14:paraId="36E85DF2" w14:textId="77777777" w:rsidR="001606C3" w:rsidRPr="00646692" w:rsidRDefault="001606C3" w:rsidP="00A62896">
      <w:pPr>
        <w:pBdr>
          <w:bottom w:val="single" w:sz="4" w:space="1" w:color="auto"/>
        </w:pBdr>
        <w:tabs>
          <w:tab w:val="right" w:pos="9360"/>
        </w:tabs>
        <w:spacing w:line="276" w:lineRule="auto"/>
        <w:rPr>
          <w:b/>
          <w:bCs/>
          <w:sz w:val="36"/>
          <w:szCs w:val="36"/>
        </w:rPr>
      </w:pPr>
    </w:p>
    <w:p w14:paraId="57EA5BFA" w14:textId="0C5F1654" w:rsidR="00A62896" w:rsidRPr="00646692" w:rsidRDefault="00381C31" w:rsidP="00A62896">
      <w:pPr>
        <w:pBdr>
          <w:bottom w:val="single" w:sz="4" w:space="1" w:color="auto"/>
        </w:pBdr>
        <w:tabs>
          <w:tab w:val="right" w:pos="9360"/>
        </w:tabs>
        <w:spacing w:line="276" w:lineRule="auto"/>
        <w:rPr>
          <w:b/>
          <w:bCs/>
          <w:sz w:val="24"/>
          <w:szCs w:val="24"/>
        </w:rPr>
      </w:pPr>
      <w:r w:rsidRPr="00646692">
        <w:rPr>
          <w:b/>
          <w:bCs/>
          <w:sz w:val="24"/>
          <w:szCs w:val="24"/>
        </w:rPr>
        <w:lastRenderedPageBreak/>
        <w:t>CONFERENCES</w:t>
      </w:r>
      <w:r w:rsidR="00A62896" w:rsidRPr="00646692">
        <w:rPr>
          <w:b/>
          <w:bCs/>
          <w:sz w:val="24"/>
          <w:szCs w:val="24"/>
        </w:rPr>
        <w:t xml:space="preserve"> AND INVITED TALKS</w:t>
      </w:r>
    </w:p>
    <w:tbl>
      <w:tblPr>
        <w:tblStyle w:val="TableGrid"/>
        <w:tblW w:w="916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805"/>
      </w:tblGrid>
      <w:tr w:rsidR="004766DF" w:rsidRPr="00646692" w14:paraId="6A9469D2" w14:textId="77777777" w:rsidTr="00983F21">
        <w:trPr>
          <w:trHeight w:val="651"/>
        </w:trPr>
        <w:tc>
          <w:tcPr>
            <w:tcW w:w="8364" w:type="dxa"/>
            <w:tcMar>
              <w:left w:w="142" w:type="dxa"/>
            </w:tcMar>
          </w:tcPr>
          <w:p w14:paraId="1BF13039" w14:textId="3FB331D4" w:rsidR="004766DF" w:rsidRPr="00646692" w:rsidRDefault="004766DF" w:rsidP="008E7994">
            <w:pPr>
              <w:pStyle w:val="p1"/>
              <w:spacing w:before="120"/>
              <w:rPr>
                <w:sz w:val="22"/>
                <w:szCs w:val="22"/>
                <w:lang w:val="en-US"/>
              </w:rPr>
            </w:pPr>
            <w:r w:rsidRPr="00646692">
              <w:rPr>
                <w:sz w:val="22"/>
                <w:szCs w:val="22"/>
                <w:lang w:val="en-US"/>
              </w:rPr>
              <w:t>“</w:t>
            </w:r>
            <w:r w:rsidR="00334DD3" w:rsidRPr="00646692">
              <w:rPr>
                <w:sz w:val="22"/>
                <w:szCs w:val="22"/>
                <w:lang w:val="en-US"/>
              </w:rPr>
              <w:t xml:space="preserve">Seeking Roles, Not Ranks: Occupations in the Formation of Adolescents’ </w:t>
            </w:r>
            <w:r w:rsidR="008E7994" w:rsidRPr="00646692">
              <w:rPr>
                <w:sz w:val="22"/>
                <w:szCs w:val="22"/>
                <w:lang w:val="en-US"/>
              </w:rPr>
              <w:t xml:space="preserve">Career </w:t>
            </w:r>
            <w:r w:rsidR="00334DD3" w:rsidRPr="00646692">
              <w:rPr>
                <w:sz w:val="22"/>
                <w:szCs w:val="22"/>
                <w:lang w:val="en-US"/>
              </w:rPr>
              <w:t>Aspirations</w:t>
            </w:r>
            <w:r w:rsidRPr="00646692">
              <w:rPr>
                <w:sz w:val="22"/>
                <w:szCs w:val="22"/>
                <w:lang w:val="en-US"/>
              </w:rPr>
              <w:t>”</w:t>
            </w:r>
            <w:r w:rsidR="008E7994" w:rsidRPr="00646692">
              <w:rPr>
                <w:sz w:val="22"/>
                <w:szCs w:val="22"/>
                <w:lang w:val="en-US"/>
              </w:rPr>
              <w:t xml:space="preserve"> </w:t>
            </w:r>
            <w:r w:rsidR="008E7994" w:rsidRPr="00646692">
              <w:rPr>
                <w:i/>
                <w:iCs/>
                <w:sz w:val="20"/>
                <w:szCs w:val="20"/>
                <w:lang w:val="en-US"/>
              </w:rPr>
              <w:t>Oral Presentation –</w:t>
            </w:r>
            <w:r w:rsidR="008E7994" w:rsidRPr="00646692">
              <w:rPr>
                <w:sz w:val="20"/>
                <w:szCs w:val="20"/>
                <w:lang w:val="en-US"/>
              </w:rPr>
              <w:t xml:space="preserve"> </w:t>
            </w:r>
            <w:r w:rsidR="008E7994" w:rsidRPr="00646692">
              <w:rPr>
                <w:i/>
                <w:iCs/>
                <w:sz w:val="20"/>
                <w:szCs w:val="20"/>
                <w:lang w:val="en-US"/>
              </w:rPr>
              <w:t xml:space="preserve">ECSR </w:t>
            </w:r>
            <w:r w:rsidRPr="00646692">
              <w:rPr>
                <w:i/>
                <w:iCs/>
                <w:sz w:val="20"/>
                <w:szCs w:val="20"/>
                <w:lang w:val="en-US"/>
              </w:rPr>
              <w:t>Annual Conference. Cologne, Germany.</w:t>
            </w:r>
          </w:p>
        </w:tc>
        <w:tc>
          <w:tcPr>
            <w:tcW w:w="805" w:type="dxa"/>
            <w:tcMar>
              <w:left w:w="0" w:type="dxa"/>
              <w:right w:w="28" w:type="dxa"/>
            </w:tcMar>
          </w:tcPr>
          <w:p w14:paraId="0ED3B35B" w14:textId="357411AA" w:rsidR="004766DF" w:rsidRPr="00646692" w:rsidRDefault="004766DF" w:rsidP="00141029">
            <w:pPr>
              <w:spacing w:before="120"/>
              <w:jc w:val="right"/>
              <w:rPr>
                <w:sz w:val="21"/>
                <w:szCs w:val="21"/>
              </w:rPr>
            </w:pPr>
            <w:r w:rsidRPr="00646692">
              <w:rPr>
                <w:sz w:val="21"/>
                <w:szCs w:val="21"/>
              </w:rPr>
              <w:t>09/2025</w:t>
            </w:r>
          </w:p>
        </w:tc>
      </w:tr>
      <w:tr w:rsidR="004766DF" w:rsidRPr="00646692" w14:paraId="3B080592" w14:textId="77777777" w:rsidTr="00983F21">
        <w:trPr>
          <w:trHeight w:val="651"/>
        </w:trPr>
        <w:tc>
          <w:tcPr>
            <w:tcW w:w="8364" w:type="dxa"/>
            <w:tcMar>
              <w:left w:w="142" w:type="dxa"/>
            </w:tcMar>
          </w:tcPr>
          <w:p w14:paraId="74F47887" w14:textId="02235399" w:rsidR="004766DF" w:rsidRPr="00646692" w:rsidRDefault="00334DD3" w:rsidP="0072258B">
            <w:pPr>
              <w:pStyle w:val="p1"/>
              <w:spacing w:before="120"/>
              <w:rPr>
                <w:i/>
                <w:iCs/>
                <w:sz w:val="22"/>
                <w:szCs w:val="22"/>
                <w:lang w:val="en-US"/>
              </w:rPr>
            </w:pPr>
            <w:r w:rsidRPr="00646692">
              <w:rPr>
                <w:sz w:val="22"/>
                <w:szCs w:val="22"/>
                <w:lang w:val="en-US"/>
              </w:rPr>
              <w:t xml:space="preserve">“Seeking Roles, Not Ranks: Occupations in the Formation of Adolescents’ </w:t>
            </w:r>
            <w:r w:rsidR="008E7994" w:rsidRPr="00646692">
              <w:rPr>
                <w:sz w:val="22"/>
                <w:szCs w:val="22"/>
                <w:lang w:val="en-US"/>
              </w:rPr>
              <w:t xml:space="preserve">Career </w:t>
            </w:r>
            <w:r w:rsidRPr="00646692">
              <w:rPr>
                <w:sz w:val="22"/>
                <w:szCs w:val="22"/>
                <w:lang w:val="en-US"/>
              </w:rPr>
              <w:t>Aspirations”</w:t>
            </w:r>
            <w:r w:rsidR="00646692">
              <w:rPr>
                <w:sz w:val="22"/>
                <w:szCs w:val="22"/>
                <w:lang w:val="en-US"/>
              </w:rPr>
              <w:t xml:space="preserve"> </w:t>
            </w:r>
            <w:r w:rsidR="008E7994" w:rsidRPr="00646692">
              <w:rPr>
                <w:i/>
                <w:iCs/>
                <w:sz w:val="20"/>
                <w:szCs w:val="20"/>
                <w:lang w:val="en-US"/>
              </w:rPr>
              <w:t>Oral Presentation -</w:t>
            </w:r>
            <w:r w:rsidR="008E7994" w:rsidRPr="00646692">
              <w:rPr>
                <w:sz w:val="20"/>
                <w:szCs w:val="20"/>
                <w:lang w:val="en-US"/>
              </w:rPr>
              <w:t xml:space="preserve"> </w:t>
            </w:r>
            <w:r w:rsidR="0072258B" w:rsidRPr="00646692">
              <w:rPr>
                <w:i/>
                <w:iCs/>
                <w:sz w:val="20"/>
                <w:szCs w:val="20"/>
                <w:lang w:val="en-US"/>
              </w:rPr>
              <w:t xml:space="preserve">RC28 </w:t>
            </w:r>
            <w:r w:rsidR="008E7994" w:rsidRPr="00646692">
              <w:rPr>
                <w:i/>
                <w:iCs/>
                <w:sz w:val="20"/>
                <w:szCs w:val="20"/>
                <w:lang w:val="en-US"/>
              </w:rPr>
              <w:t xml:space="preserve">Summer Meeting. </w:t>
            </w:r>
            <w:r w:rsidR="0072258B" w:rsidRPr="00646692">
              <w:rPr>
                <w:i/>
                <w:iCs/>
                <w:sz w:val="20"/>
                <w:szCs w:val="20"/>
                <w:lang w:val="en-US"/>
              </w:rPr>
              <w:t>Los Angeles,</w:t>
            </w:r>
            <w:r w:rsidR="008E7994" w:rsidRPr="00646692">
              <w:rPr>
                <w:i/>
                <w:iCs/>
                <w:sz w:val="20"/>
                <w:szCs w:val="20"/>
                <w:lang w:val="en-US"/>
              </w:rPr>
              <w:t xml:space="preserve"> CA,</w:t>
            </w:r>
            <w:r w:rsidR="0072258B" w:rsidRPr="00646692">
              <w:rPr>
                <w:i/>
                <w:iCs/>
                <w:sz w:val="20"/>
                <w:szCs w:val="20"/>
                <w:lang w:val="en-US"/>
              </w:rPr>
              <w:t xml:space="preserve"> US.</w:t>
            </w:r>
          </w:p>
        </w:tc>
        <w:tc>
          <w:tcPr>
            <w:tcW w:w="805" w:type="dxa"/>
            <w:tcMar>
              <w:left w:w="0" w:type="dxa"/>
              <w:right w:w="28" w:type="dxa"/>
            </w:tcMar>
          </w:tcPr>
          <w:p w14:paraId="61C0C30F" w14:textId="3C2461A3" w:rsidR="004766DF" w:rsidRPr="00646692" w:rsidRDefault="004766DF" w:rsidP="00141029">
            <w:pPr>
              <w:spacing w:before="120"/>
              <w:jc w:val="right"/>
              <w:rPr>
                <w:sz w:val="21"/>
                <w:szCs w:val="21"/>
              </w:rPr>
            </w:pPr>
            <w:r w:rsidRPr="00646692">
              <w:rPr>
                <w:sz w:val="21"/>
                <w:szCs w:val="21"/>
              </w:rPr>
              <w:t>08/2025</w:t>
            </w:r>
          </w:p>
        </w:tc>
      </w:tr>
      <w:tr w:rsidR="006D0936" w:rsidRPr="00646692" w14:paraId="75558B1A" w14:textId="77777777" w:rsidTr="00983F21">
        <w:trPr>
          <w:trHeight w:val="651"/>
        </w:trPr>
        <w:tc>
          <w:tcPr>
            <w:tcW w:w="8364" w:type="dxa"/>
            <w:tcMar>
              <w:left w:w="142" w:type="dxa"/>
            </w:tcMar>
          </w:tcPr>
          <w:p w14:paraId="0A460CC4" w14:textId="13D512EF" w:rsidR="006D0936" w:rsidRPr="00646692" w:rsidRDefault="006D0936" w:rsidP="00B92E05">
            <w:pPr>
              <w:spacing w:before="120"/>
            </w:pPr>
            <w:r w:rsidRPr="00646692">
              <w:t>“Inherited Dreams: The intergenerational roots of individuals’</w:t>
            </w:r>
            <w:r w:rsidR="00C37D57" w:rsidRPr="00646692">
              <w:t xml:space="preserve"> </w:t>
            </w:r>
            <w:r w:rsidRPr="00646692">
              <w:t xml:space="preserve">occupational </w:t>
            </w:r>
            <w:r w:rsidR="00A54033" w:rsidRPr="00646692">
              <w:t>aspirations”</w:t>
            </w:r>
            <w:r w:rsidR="00A54033" w:rsidRPr="00646692">
              <w:rPr>
                <w:sz w:val="21"/>
                <w:szCs w:val="21"/>
              </w:rPr>
              <w:t xml:space="preserve"> </w:t>
            </w:r>
            <w:r w:rsidR="008E7994" w:rsidRPr="00646692">
              <w:rPr>
                <w:i/>
                <w:iCs/>
                <w:sz w:val="20"/>
                <w:szCs w:val="20"/>
              </w:rPr>
              <w:t xml:space="preserve">Oral Presentation - </w:t>
            </w:r>
            <w:r w:rsidR="00EC0262" w:rsidRPr="00646692">
              <w:rPr>
                <w:i/>
                <w:iCs/>
                <w:sz w:val="20"/>
                <w:szCs w:val="20"/>
              </w:rPr>
              <w:t xml:space="preserve">ECSR Annual Conference. </w:t>
            </w:r>
            <w:r w:rsidRPr="00646692">
              <w:rPr>
                <w:i/>
                <w:iCs/>
                <w:sz w:val="20"/>
                <w:szCs w:val="20"/>
              </w:rPr>
              <w:t>Barcelona, Spain.</w:t>
            </w:r>
          </w:p>
        </w:tc>
        <w:tc>
          <w:tcPr>
            <w:tcW w:w="805" w:type="dxa"/>
            <w:tcMar>
              <w:left w:w="0" w:type="dxa"/>
              <w:right w:w="28" w:type="dxa"/>
            </w:tcMar>
          </w:tcPr>
          <w:p w14:paraId="3C6477D2" w14:textId="327434AE" w:rsidR="006D0936" w:rsidRPr="00646692" w:rsidRDefault="006D0936" w:rsidP="00141029">
            <w:pPr>
              <w:spacing w:before="120"/>
              <w:jc w:val="right"/>
              <w:rPr>
                <w:sz w:val="21"/>
                <w:szCs w:val="21"/>
              </w:rPr>
            </w:pPr>
            <w:r w:rsidRPr="00646692">
              <w:rPr>
                <w:sz w:val="21"/>
                <w:szCs w:val="21"/>
              </w:rPr>
              <w:t>09/2024</w:t>
            </w:r>
          </w:p>
        </w:tc>
      </w:tr>
      <w:tr w:rsidR="00B92E05" w:rsidRPr="00646692" w14:paraId="0D07A6E9" w14:textId="77777777" w:rsidTr="00983F21">
        <w:trPr>
          <w:trHeight w:val="651"/>
        </w:trPr>
        <w:tc>
          <w:tcPr>
            <w:tcW w:w="8364" w:type="dxa"/>
            <w:tcMar>
              <w:left w:w="142" w:type="dxa"/>
            </w:tcMar>
          </w:tcPr>
          <w:p w14:paraId="29AF10D6" w14:textId="2CF58EE9" w:rsidR="00B92E05" w:rsidRPr="00646692" w:rsidRDefault="00B92E05" w:rsidP="00B92E05">
            <w:pPr>
              <w:spacing w:before="120"/>
            </w:pPr>
            <w:r w:rsidRPr="00646692">
              <w:t>“Inherited Dreams: The intergenerational roots of individuals’ occupational aspirations”</w:t>
            </w:r>
            <w:r w:rsidRPr="00646692">
              <w:rPr>
                <w:sz w:val="21"/>
                <w:szCs w:val="21"/>
              </w:rPr>
              <w:t xml:space="preserve"> </w:t>
            </w:r>
            <w:r w:rsidRPr="00646692">
              <w:rPr>
                <w:i/>
                <w:iCs/>
                <w:sz w:val="20"/>
                <w:szCs w:val="20"/>
              </w:rPr>
              <w:t xml:space="preserve">Inequality Workshop. Department of Sociology, Stanford University, </w:t>
            </w:r>
            <w:r w:rsidR="00585DD6" w:rsidRPr="00646692">
              <w:rPr>
                <w:i/>
                <w:iCs/>
                <w:sz w:val="20"/>
                <w:szCs w:val="20"/>
              </w:rPr>
              <w:t xml:space="preserve">Stanford, </w:t>
            </w:r>
            <w:r w:rsidRPr="00646692">
              <w:rPr>
                <w:i/>
                <w:iCs/>
                <w:sz w:val="20"/>
                <w:szCs w:val="20"/>
              </w:rPr>
              <w:t xml:space="preserve">US. </w:t>
            </w:r>
          </w:p>
        </w:tc>
        <w:tc>
          <w:tcPr>
            <w:tcW w:w="805" w:type="dxa"/>
            <w:tcMar>
              <w:left w:w="0" w:type="dxa"/>
              <w:right w:w="28" w:type="dxa"/>
            </w:tcMar>
          </w:tcPr>
          <w:p w14:paraId="3C25B118" w14:textId="3F26B8AF" w:rsidR="00B92E05" w:rsidRPr="00646692" w:rsidRDefault="00B92E05" w:rsidP="00B92E05">
            <w:pPr>
              <w:spacing w:before="120"/>
              <w:jc w:val="right"/>
              <w:rPr>
                <w:sz w:val="21"/>
                <w:szCs w:val="21"/>
              </w:rPr>
            </w:pPr>
            <w:r w:rsidRPr="00646692">
              <w:rPr>
                <w:sz w:val="21"/>
                <w:szCs w:val="21"/>
              </w:rPr>
              <w:t>04/2024</w:t>
            </w:r>
          </w:p>
        </w:tc>
      </w:tr>
      <w:tr w:rsidR="00B92E05" w:rsidRPr="00646692" w14:paraId="692EEA91" w14:textId="77777777" w:rsidTr="00983F21">
        <w:trPr>
          <w:trHeight w:val="651"/>
        </w:trPr>
        <w:tc>
          <w:tcPr>
            <w:tcW w:w="8364" w:type="dxa"/>
            <w:tcMar>
              <w:left w:w="142" w:type="dxa"/>
            </w:tcMar>
          </w:tcPr>
          <w:p w14:paraId="5A395D6F" w14:textId="3D05A6F9" w:rsidR="00B92E05" w:rsidRPr="00646692" w:rsidRDefault="00B92E05" w:rsidP="004766DF">
            <w:pPr>
              <w:spacing w:before="120"/>
            </w:pPr>
            <w:r w:rsidRPr="00646692">
              <w:t xml:space="preserve">“Structural differences between upward and downward intergenerational occupational mobility.” </w:t>
            </w:r>
            <w:r w:rsidRPr="00646692">
              <w:rPr>
                <w:i/>
                <w:iCs/>
                <w:sz w:val="20"/>
                <w:szCs w:val="20"/>
              </w:rPr>
              <w:t>Stanford Center for Poverty and Inequality. Stanford</w:t>
            </w:r>
            <w:r w:rsidR="00C50729" w:rsidRPr="00646692">
              <w:rPr>
                <w:i/>
                <w:iCs/>
                <w:sz w:val="20"/>
                <w:szCs w:val="20"/>
              </w:rPr>
              <w:t xml:space="preserve"> University</w:t>
            </w:r>
            <w:r w:rsidRPr="00646692">
              <w:rPr>
                <w:i/>
                <w:iCs/>
                <w:sz w:val="20"/>
                <w:szCs w:val="20"/>
              </w:rPr>
              <w:t>, US.</w:t>
            </w:r>
          </w:p>
        </w:tc>
        <w:tc>
          <w:tcPr>
            <w:tcW w:w="805" w:type="dxa"/>
            <w:tcMar>
              <w:left w:w="0" w:type="dxa"/>
              <w:right w:w="28" w:type="dxa"/>
            </w:tcMar>
          </w:tcPr>
          <w:p w14:paraId="65C2471C" w14:textId="0F6C4231" w:rsidR="00B92E05" w:rsidRPr="00646692" w:rsidRDefault="00B92E05" w:rsidP="00376BBC">
            <w:pPr>
              <w:spacing w:before="240"/>
              <w:jc w:val="right"/>
              <w:rPr>
                <w:sz w:val="21"/>
                <w:szCs w:val="21"/>
              </w:rPr>
            </w:pPr>
            <w:r w:rsidRPr="00646692">
              <w:rPr>
                <w:sz w:val="21"/>
                <w:szCs w:val="21"/>
              </w:rPr>
              <w:t>02/2024</w:t>
            </w:r>
          </w:p>
        </w:tc>
      </w:tr>
      <w:tr w:rsidR="00B92E05" w:rsidRPr="00646692" w14:paraId="26193E1E" w14:textId="77777777" w:rsidTr="00983F21">
        <w:trPr>
          <w:trHeight w:val="651"/>
        </w:trPr>
        <w:tc>
          <w:tcPr>
            <w:tcW w:w="8364" w:type="dxa"/>
            <w:tcMar>
              <w:left w:w="142" w:type="dxa"/>
            </w:tcMar>
          </w:tcPr>
          <w:p w14:paraId="6229928A" w14:textId="1910CA11" w:rsidR="00B92E05" w:rsidRPr="00646692" w:rsidRDefault="00B92E05" w:rsidP="00B92E05">
            <w:pPr>
              <w:spacing w:before="120"/>
              <w:rPr>
                <w:sz w:val="21"/>
                <w:szCs w:val="21"/>
              </w:rPr>
            </w:pPr>
            <w:r w:rsidRPr="00646692">
              <w:t xml:space="preserve">“Inherited Dreams: An intergenerational perspective on children’s occupational aspirations” </w:t>
            </w:r>
            <w:r w:rsidR="00EC0262" w:rsidRPr="00646692">
              <w:rPr>
                <w:i/>
                <w:iCs/>
                <w:sz w:val="20"/>
                <w:szCs w:val="20"/>
              </w:rPr>
              <w:t xml:space="preserve">Oral Presentation - </w:t>
            </w:r>
            <w:proofErr w:type="spellStart"/>
            <w:r w:rsidRPr="00646692">
              <w:rPr>
                <w:i/>
                <w:iCs/>
                <w:sz w:val="20"/>
                <w:szCs w:val="20"/>
              </w:rPr>
              <w:t>Duisterbelt</w:t>
            </w:r>
            <w:proofErr w:type="spellEnd"/>
            <w:r w:rsidRPr="00646692">
              <w:rPr>
                <w:i/>
                <w:iCs/>
                <w:sz w:val="20"/>
                <w:szCs w:val="20"/>
              </w:rPr>
              <w:t xml:space="preserve"> 202</w:t>
            </w:r>
            <w:r w:rsidR="002403F2" w:rsidRPr="00646692">
              <w:rPr>
                <w:i/>
                <w:iCs/>
                <w:sz w:val="20"/>
                <w:szCs w:val="20"/>
              </w:rPr>
              <w:t>3</w:t>
            </w:r>
            <w:r w:rsidRPr="00646692">
              <w:rPr>
                <w:i/>
                <w:iCs/>
                <w:sz w:val="20"/>
                <w:szCs w:val="20"/>
              </w:rPr>
              <w:t xml:space="preserve">: Social Network Conference. </w:t>
            </w:r>
            <w:r w:rsidR="00C50729" w:rsidRPr="00646692">
              <w:rPr>
                <w:i/>
                <w:iCs/>
                <w:sz w:val="20"/>
                <w:szCs w:val="20"/>
              </w:rPr>
              <w:t>University of Zurich</w:t>
            </w:r>
            <w:r w:rsidRPr="00646692">
              <w:rPr>
                <w:i/>
                <w:iCs/>
                <w:sz w:val="20"/>
                <w:szCs w:val="20"/>
              </w:rPr>
              <w:t>.</w:t>
            </w:r>
            <w:r w:rsidR="00C50729" w:rsidRPr="00646692">
              <w:rPr>
                <w:i/>
                <w:iCs/>
                <w:sz w:val="20"/>
                <w:szCs w:val="20"/>
              </w:rPr>
              <w:t xml:space="preserve"> </w:t>
            </w:r>
            <w:r w:rsidRPr="00646692">
              <w:rPr>
                <w:i/>
                <w:iCs/>
                <w:sz w:val="20"/>
                <w:szCs w:val="20"/>
              </w:rPr>
              <w:t>Switzerland.</w:t>
            </w:r>
          </w:p>
        </w:tc>
        <w:tc>
          <w:tcPr>
            <w:tcW w:w="805" w:type="dxa"/>
            <w:tcMar>
              <w:left w:w="0" w:type="dxa"/>
              <w:right w:w="28" w:type="dxa"/>
            </w:tcMar>
          </w:tcPr>
          <w:p w14:paraId="6FE7AE5E" w14:textId="5369A85C" w:rsidR="00B92E05" w:rsidRPr="00646692" w:rsidRDefault="00B92E05" w:rsidP="00B92E05">
            <w:pPr>
              <w:spacing w:before="120"/>
              <w:jc w:val="right"/>
              <w:rPr>
                <w:sz w:val="21"/>
                <w:szCs w:val="21"/>
              </w:rPr>
            </w:pPr>
            <w:r w:rsidRPr="00646692">
              <w:rPr>
                <w:sz w:val="21"/>
                <w:szCs w:val="21"/>
              </w:rPr>
              <w:t>12/2023</w:t>
            </w:r>
          </w:p>
        </w:tc>
      </w:tr>
      <w:tr w:rsidR="00B92E05" w:rsidRPr="00646692" w14:paraId="19E8D63B" w14:textId="77777777" w:rsidTr="00983F21">
        <w:trPr>
          <w:trHeight w:val="651"/>
        </w:trPr>
        <w:tc>
          <w:tcPr>
            <w:tcW w:w="8364" w:type="dxa"/>
            <w:tcMar>
              <w:left w:w="142" w:type="dxa"/>
            </w:tcMar>
          </w:tcPr>
          <w:p w14:paraId="591FC81B" w14:textId="57A043D9" w:rsidR="00B92E05" w:rsidRPr="00646692" w:rsidRDefault="00B92E05" w:rsidP="00B92E05">
            <w:pPr>
              <w:spacing w:before="120"/>
            </w:pPr>
            <w:r w:rsidRPr="00646692">
              <w:t xml:space="preserve">“Structural differences between upward and downward intergenerational occupational mobility.” </w:t>
            </w:r>
            <w:r w:rsidR="008E7994" w:rsidRPr="00646692">
              <w:rPr>
                <w:i/>
                <w:iCs/>
                <w:sz w:val="20"/>
                <w:szCs w:val="20"/>
              </w:rPr>
              <w:t xml:space="preserve">Oral Presentation - RC28 Summer Meeting. </w:t>
            </w:r>
            <w:r w:rsidRPr="00646692">
              <w:rPr>
                <w:i/>
                <w:iCs/>
                <w:sz w:val="20"/>
                <w:szCs w:val="20"/>
              </w:rPr>
              <w:t>Ann Arbor,</w:t>
            </w:r>
            <w:r w:rsidR="008E7994" w:rsidRPr="00646692">
              <w:rPr>
                <w:i/>
                <w:iCs/>
                <w:sz w:val="20"/>
                <w:szCs w:val="20"/>
              </w:rPr>
              <w:t xml:space="preserve"> Michigan,</w:t>
            </w:r>
            <w:r w:rsidRPr="00646692">
              <w:rPr>
                <w:i/>
                <w:iCs/>
                <w:sz w:val="20"/>
                <w:szCs w:val="20"/>
              </w:rPr>
              <w:t xml:space="preserve"> US.</w:t>
            </w:r>
          </w:p>
        </w:tc>
        <w:tc>
          <w:tcPr>
            <w:tcW w:w="805" w:type="dxa"/>
            <w:tcMar>
              <w:left w:w="0" w:type="dxa"/>
              <w:right w:w="28" w:type="dxa"/>
            </w:tcMar>
          </w:tcPr>
          <w:p w14:paraId="334C8721" w14:textId="6FC2A8D2" w:rsidR="00B92E05" w:rsidRPr="00646692" w:rsidRDefault="00B92E05" w:rsidP="00B92E05">
            <w:pPr>
              <w:spacing w:before="120"/>
              <w:jc w:val="right"/>
              <w:rPr>
                <w:sz w:val="21"/>
                <w:szCs w:val="21"/>
              </w:rPr>
            </w:pPr>
            <w:r w:rsidRPr="00646692">
              <w:rPr>
                <w:sz w:val="21"/>
                <w:szCs w:val="21"/>
              </w:rPr>
              <w:t>08/2023</w:t>
            </w:r>
          </w:p>
        </w:tc>
      </w:tr>
    </w:tbl>
    <w:p w14:paraId="4BCBAC55" w14:textId="77777777" w:rsidR="00C7009A" w:rsidRPr="00646692" w:rsidRDefault="00C7009A" w:rsidP="00C7009A">
      <w:pPr>
        <w:tabs>
          <w:tab w:val="right" w:pos="9360"/>
        </w:tabs>
        <w:spacing w:line="276" w:lineRule="auto"/>
        <w:rPr>
          <w:i/>
          <w:iCs/>
          <w:sz w:val="21"/>
          <w:szCs w:val="21"/>
        </w:rPr>
      </w:pPr>
    </w:p>
    <w:p w14:paraId="2CF3CCD9" w14:textId="0DA32622" w:rsidR="00A62896" w:rsidRPr="00646692" w:rsidRDefault="00A62896" w:rsidP="00C7639D">
      <w:pPr>
        <w:pBdr>
          <w:bottom w:val="single" w:sz="4" w:space="1" w:color="auto"/>
        </w:pBdr>
        <w:tabs>
          <w:tab w:val="right" w:pos="9360"/>
        </w:tabs>
        <w:spacing w:line="276" w:lineRule="auto"/>
        <w:rPr>
          <w:b/>
          <w:bCs/>
          <w:sz w:val="24"/>
          <w:szCs w:val="24"/>
        </w:rPr>
      </w:pPr>
      <w:r w:rsidRPr="00646692">
        <w:rPr>
          <w:b/>
          <w:bCs/>
          <w:sz w:val="24"/>
          <w:szCs w:val="24"/>
        </w:rPr>
        <w:t>FELLOWSHIPS</w:t>
      </w:r>
      <w:r w:rsidR="00500764" w:rsidRPr="00646692">
        <w:rPr>
          <w:b/>
          <w:bCs/>
          <w:sz w:val="24"/>
          <w:szCs w:val="24"/>
        </w:rPr>
        <w:t xml:space="preserve"> AND G</w:t>
      </w:r>
      <w:r w:rsidRPr="00646692">
        <w:rPr>
          <w:b/>
          <w:bCs/>
          <w:sz w:val="24"/>
          <w:szCs w:val="24"/>
        </w:rPr>
        <w:t>RANTS</w:t>
      </w:r>
    </w:p>
    <w:tbl>
      <w:tblPr>
        <w:tblStyle w:val="TableGrid"/>
        <w:tblW w:w="916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6"/>
        <w:gridCol w:w="663"/>
      </w:tblGrid>
      <w:tr w:rsidR="00C50729" w:rsidRPr="00646692" w14:paraId="3A559211" w14:textId="77777777" w:rsidTr="00D85396">
        <w:trPr>
          <w:trHeight w:val="400"/>
        </w:trPr>
        <w:tc>
          <w:tcPr>
            <w:tcW w:w="8506" w:type="dxa"/>
            <w:tcMar>
              <w:left w:w="142" w:type="dxa"/>
            </w:tcMar>
          </w:tcPr>
          <w:p w14:paraId="23936139" w14:textId="322FD046" w:rsidR="00C50729" w:rsidRPr="00646692" w:rsidRDefault="00C50729" w:rsidP="00C50729">
            <w:pPr>
              <w:spacing w:before="120"/>
            </w:pPr>
            <w:r w:rsidRPr="00646692">
              <w:t>Academic travel grant, Faculty of Philosophy, University of Zurich</w:t>
            </w:r>
          </w:p>
        </w:tc>
        <w:tc>
          <w:tcPr>
            <w:tcW w:w="663" w:type="dxa"/>
            <w:tcMar>
              <w:left w:w="0" w:type="dxa"/>
              <w:right w:w="28" w:type="dxa"/>
            </w:tcMar>
          </w:tcPr>
          <w:p w14:paraId="68059C99" w14:textId="4FABC78E" w:rsidR="00C50729" w:rsidRPr="00646692" w:rsidRDefault="00C50729" w:rsidP="00C50729">
            <w:pPr>
              <w:spacing w:before="120"/>
              <w:jc w:val="right"/>
            </w:pPr>
            <w:r w:rsidRPr="00646692">
              <w:t>2025</w:t>
            </w:r>
          </w:p>
        </w:tc>
      </w:tr>
      <w:tr w:rsidR="00C50729" w:rsidRPr="00646692" w14:paraId="49B13F4B" w14:textId="77777777" w:rsidTr="00D85396">
        <w:trPr>
          <w:trHeight w:val="400"/>
        </w:trPr>
        <w:tc>
          <w:tcPr>
            <w:tcW w:w="8506" w:type="dxa"/>
            <w:tcMar>
              <w:left w:w="142" w:type="dxa"/>
            </w:tcMar>
          </w:tcPr>
          <w:p w14:paraId="0B0C0ADC" w14:textId="6F55DBBA" w:rsidR="00C50729" w:rsidRPr="00646692" w:rsidRDefault="00C50729" w:rsidP="00C50729">
            <w:pPr>
              <w:spacing w:before="120"/>
            </w:pPr>
            <w:r w:rsidRPr="00646692">
              <w:t xml:space="preserve">Academic travel grant, Faculty of Philosophy, University of Zurich </w:t>
            </w:r>
          </w:p>
        </w:tc>
        <w:tc>
          <w:tcPr>
            <w:tcW w:w="663" w:type="dxa"/>
            <w:tcMar>
              <w:left w:w="0" w:type="dxa"/>
              <w:right w:w="28" w:type="dxa"/>
            </w:tcMar>
          </w:tcPr>
          <w:p w14:paraId="6809593C" w14:textId="1C9370E5" w:rsidR="00C50729" w:rsidRPr="00646692" w:rsidRDefault="00C50729" w:rsidP="00C50729">
            <w:pPr>
              <w:spacing w:before="120"/>
              <w:jc w:val="right"/>
            </w:pPr>
            <w:r w:rsidRPr="00646692">
              <w:t>2024</w:t>
            </w:r>
          </w:p>
        </w:tc>
      </w:tr>
      <w:tr w:rsidR="00C50729" w:rsidRPr="00646692" w14:paraId="637B1D06" w14:textId="77777777" w:rsidTr="00D85396">
        <w:trPr>
          <w:trHeight w:val="400"/>
        </w:trPr>
        <w:tc>
          <w:tcPr>
            <w:tcW w:w="8506" w:type="dxa"/>
            <w:tcMar>
              <w:left w:w="142" w:type="dxa"/>
            </w:tcMar>
          </w:tcPr>
          <w:p w14:paraId="3D69E93A" w14:textId="4BDB67A7" w:rsidR="00C50729" w:rsidRPr="00646692" w:rsidRDefault="00C50729" w:rsidP="00C50729">
            <w:pPr>
              <w:spacing w:before="120"/>
            </w:pPr>
            <w:r w:rsidRPr="00646692">
              <w:t xml:space="preserve">Doctoral Researcher Mobility Fellowship, Swiss National Science Foundation </w:t>
            </w:r>
          </w:p>
        </w:tc>
        <w:tc>
          <w:tcPr>
            <w:tcW w:w="663" w:type="dxa"/>
            <w:tcMar>
              <w:left w:w="0" w:type="dxa"/>
              <w:right w:w="28" w:type="dxa"/>
            </w:tcMar>
          </w:tcPr>
          <w:p w14:paraId="232527F8" w14:textId="4F2A3609" w:rsidR="00C50729" w:rsidRPr="00646692" w:rsidRDefault="00C50729" w:rsidP="00C50729">
            <w:pPr>
              <w:spacing w:before="120"/>
              <w:jc w:val="right"/>
              <w:rPr>
                <w:sz w:val="21"/>
                <w:szCs w:val="21"/>
              </w:rPr>
            </w:pPr>
            <w:r w:rsidRPr="00646692">
              <w:t>2023</w:t>
            </w:r>
          </w:p>
        </w:tc>
      </w:tr>
      <w:tr w:rsidR="00C50729" w:rsidRPr="00646692" w14:paraId="52FDFDCE" w14:textId="77777777" w:rsidTr="00D85396">
        <w:trPr>
          <w:trHeight w:val="562"/>
        </w:trPr>
        <w:tc>
          <w:tcPr>
            <w:tcW w:w="8506" w:type="dxa"/>
            <w:tcMar>
              <w:left w:w="142" w:type="dxa"/>
            </w:tcMar>
          </w:tcPr>
          <w:p w14:paraId="05155769" w14:textId="3B245FE3" w:rsidR="00C50729" w:rsidRPr="00646692" w:rsidRDefault="00C50729" w:rsidP="00C50729">
            <w:pPr>
              <w:spacing w:before="120"/>
            </w:pPr>
            <w:r w:rsidRPr="00646692">
              <w:t xml:space="preserve">Academic travel grant, Faculty of Philosophy, University of Zurich </w:t>
            </w:r>
          </w:p>
        </w:tc>
        <w:tc>
          <w:tcPr>
            <w:tcW w:w="663" w:type="dxa"/>
            <w:tcMar>
              <w:left w:w="0" w:type="dxa"/>
              <w:right w:w="28" w:type="dxa"/>
            </w:tcMar>
          </w:tcPr>
          <w:p w14:paraId="1EC6FDA9" w14:textId="2B2BCFA6" w:rsidR="00C50729" w:rsidRPr="00646692" w:rsidRDefault="00C50729" w:rsidP="00C50729">
            <w:pPr>
              <w:spacing w:before="120"/>
              <w:jc w:val="right"/>
              <w:rPr>
                <w:sz w:val="21"/>
                <w:szCs w:val="21"/>
              </w:rPr>
            </w:pPr>
            <w:r w:rsidRPr="00646692">
              <w:t>2022</w:t>
            </w:r>
          </w:p>
        </w:tc>
      </w:tr>
    </w:tbl>
    <w:p w14:paraId="15971F2A" w14:textId="77777777" w:rsidR="00EA6E01" w:rsidRPr="00646692" w:rsidRDefault="00EA6E01" w:rsidP="00C224CC">
      <w:pPr>
        <w:tabs>
          <w:tab w:val="right" w:pos="9360"/>
        </w:tabs>
      </w:pPr>
    </w:p>
    <w:p w14:paraId="45CC5174" w14:textId="37595E81" w:rsidR="0005524F" w:rsidRPr="00646692" w:rsidRDefault="0005524F" w:rsidP="0005524F">
      <w:pPr>
        <w:pBdr>
          <w:bottom w:val="single" w:sz="4" w:space="1" w:color="auto"/>
        </w:pBdr>
        <w:tabs>
          <w:tab w:val="right" w:pos="9360"/>
        </w:tabs>
        <w:spacing w:line="276" w:lineRule="auto"/>
        <w:rPr>
          <w:b/>
          <w:bCs/>
          <w:sz w:val="24"/>
          <w:szCs w:val="24"/>
        </w:rPr>
      </w:pPr>
      <w:r w:rsidRPr="00646692">
        <w:rPr>
          <w:b/>
          <w:bCs/>
          <w:sz w:val="24"/>
          <w:szCs w:val="24"/>
        </w:rPr>
        <w:t xml:space="preserve">TEACHING </w:t>
      </w:r>
    </w:p>
    <w:tbl>
      <w:tblPr>
        <w:tblStyle w:val="TableGrid"/>
        <w:tblW w:w="918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94"/>
        <w:gridCol w:w="1191"/>
      </w:tblGrid>
      <w:tr w:rsidR="0005524F" w:rsidRPr="00646692" w14:paraId="6F8C71BB" w14:textId="77777777" w:rsidTr="003F48C7">
        <w:trPr>
          <w:trHeight w:val="400"/>
        </w:trPr>
        <w:tc>
          <w:tcPr>
            <w:tcW w:w="7994" w:type="dxa"/>
            <w:tcMar>
              <w:left w:w="142" w:type="dxa"/>
            </w:tcMar>
          </w:tcPr>
          <w:p w14:paraId="6222219B" w14:textId="77777777" w:rsidR="0061754B" w:rsidRPr="00646692" w:rsidRDefault="0061754B" w:rsidP="0061754B">
            <w:pPr>
              <w:spacing w:before="120"/>
            </w:pPr>
            <w:r w:rsidRPr="00646692">
              <w:t>Instructor, Department of Sociology, University of Zurich</w:t>
            </w:r>
          </w:p>
          <w:p w14:paraId="3504D27A" w14:textId="219FE28D" w:rsidR="0005524F" w:rsidRPr="00646692" w:rsidRDefault="0061341D" w:rsidP="0003068C">
            <w:pPr>
              <w:spacing w:before="80"/>
            </w:pPr>
            <w:r w:rsidRPr="00646692">
              <w:t>06SM240l022</w:t>
            </w:r>
            <w:r w:rsidR="0061754B" w:rsidRPr="00646692">
              <w:t xml:space="preserve">: </w:t>
            </w:r>
            <w:r w:rsidR="001F31EF" w:rsidRPr="00646692">
              <w:rPr>
                <w:i/>
                <w:iCs/>
              </w:rPr>
              <w:t>Mobility</w:t>
            </w:r>
            <w:r w:rsidR="00596AA5" w:rsidRPr="00646692">
              <w:rPr>
                <w:i/>
                <w:iCs/>
              </w:rPr>
              <w:t>, Stratification</w:t>
            </w:r>
            <w:r w:rsidR="001D5512" w:rsidRPr="00646692">
              <w:rPr>
                <w:i/>
                <w:iCs/>
              </w:rPr>
              <w:t xml:space="preserve"> and the Labor Market </w:t>
            </w:r>
          </w:p>
        </w:tc>
        <w:tc>
          <w:tcPr>
            <w:tcW w:w="1191" w:type="dxa"/>
            <w:tcMar>
              <w:left w:w="0" w:type="dxa"/>
              <w:right w:w="28" w:type="dxa"/>
            </w:tcMar>
          </w:tcPr>
          <w:p w14:paraId="150B5A1B" w14:textId="207CF2FA" w:rsidR="0005524F" w:rsidRPr="00646692" w:rsidRDefault="0061754B" w:rsidP="003F48C7">
            <w:pPr>
              <w:spacing w:before="120"/>
              <w:jc w:val="right"/>
            </w:pPr>
            <w:r w:rsidRPr="00646692">
              <w:t>Fall 2025</w:t>
            </w:r>
          </w:p>
        </w:tc>
      </w:tr>
      <w:tr w:rsidR="003F48C7" w:rsidRPr="00646692" w14:paraId="32FB289C" w14:textId="77777777" w:rsidTr="003F48C7">
        <w:trPr>
          <w:trHeight w:val="400"/>
        </w:trPr>
        <w:tc>
          <w:tcPr>
            <w:tcW w:w="7994" w:type="dxa"/>
            <w:tcMar>
              <w:left w:w="142" w:type="dxa"/>
            </w:tcMar>
          </w:tcPr>
          <w:p w14:paraId="22F6A1FC" w14:textId="040C2CDF" w:rsidR="0061754B" w:rsidRPr="00646692" w:rsidRDefault="0061754B" w:rsidP="0061754B">
            <w:pPr>
              <w:spacing w:before="120"/>
            </w:pPr>
            <w:r w:rsidRPr="00646692">
              <w:t>Teaching Assistant, Department of Sociology, University of Zurich</w:t>
            </w:r>
          </w:p>
          <w:p w14:paraId="1F305FBF" w14:textId="6AB103FB" w:rsidR="003F48C7" w:rsidRPr="00646692" w:rsidRDefault="0061754B" w:rsidP="0003068C">
            <w:pPr>
              <w:spacing w:before="80"/>
            </w:pPr>
            <w:r w:rsidRPr="00646692">
              <w:t xml:space="preserve">4607: </w:t>
            </w:r>
            <w:r w:rsidRPr="00646692">
              <w:rPr>
                <w:i/>
                <w:iCs/>
              </w:rPr>
              <w:t>Occupational Choice and Job Mobility</w:t>
            </w:r>
          </w:p>
        </w:tc>
        <w:tc>
          <w:tcPr>
            <w:tcW w:w="1191" w:type="dxa"/>
            <w:tcMar>
              <w:left w:w="0" w:type="dxa"/>
              <w:right w:w="28" w:type="dxa"/>
            </w:tcMar>
          </w:tcPr>
          <w:p w14:paraId="1DD5ED3E" w14:textId="7D27DD93" w:rsidR="003F48C7" w:rsidRPr="00646692" w:rsidRDefault="0061754B" w:rsidP="003F48C7">
            <w:pPr>
              <w:spacing w:before="120"/>
              <w:jc w:val="right"/>
            </w:pPr>
            <w:r w:rsidRPr="00646692">
              <w:t>Fall 2024</w:t>
            </w:r>
          </w:p>
        </w:tc>
      </w:tr>
    </w:tbl>
    <w:p w14:paraId="0155F70C" w14:textId="77777777" w:rsidR="00410DA1" w:rsidRPr="00646692" w:rsidRDefault="00410DA1" w:rsidP="005C37D5">
      <w:pPr>
        <w:tabs>
          <w:tab w:val="right" w:pos="9360"/>
        </w:tabs>
        <w:spacing w:line="360" w:lineRule="auto"/>
        <w:rPr>
          <w:u w:val="single"/>
        </w:rPr>
      </w:pPr>
    </w:p>
    <w:p w14:paraId="170DC751" w14:textId="4E969C7B" w:rsidR="002D2210" w:rsidRPr="00646692" w:rsidRDefault="006376E9" w:rsidP="002F235C">
      <w:pPr>
        <w:pBdr>
          <w:bottom w:val="single" w:sz="4" w:space="1" w:color="auto"/>
        </w:pBdr>
        <w:tabs>
          <w:tab w:val="right" w:pos="9360"/>
        </w:tabs>
        <w:spacing w:line="276" w:lineRule="auto"/>
        <w:rPr>
          <w:b/>
          <w:bCs/>
          <w:sz w:val="24"/>
          <w:szCs w:val="24"/>
        </w:rPr>
      </w:pPr>
      <w:r w:rsidRPr="00646692">
        <w:rPr>
          <w:b/>
          <w:bCs/>
          <w:sz w:val="24"/>
          <w:szCs w:val="24"/>
        </w:rPr>
        <w:t>OTHER RESEARCH</w:t>
      </w:r>
      <w:r w:rsidR="006327E7" w:rsidRPr="00646692">
        <w:rPr>
          <w:b/>
          <w:bCs/>
          <w:sz w:val="24"/>
          <w:szCs w:val="24"/>
        </w:rPr>
        <w:t xml:space="preserve"> EXP</w:t>
      </w:r>
      <w:r w:rsidR="00E04762" w:rsidRPr="00646692">
        <w:rPr>
          <w:b/>
          <w:bCs/>
          <w:sz w:val="24"/>
          <w:szCs w:val="24"/>
        </w:rPr>
        <w:t>E</w:t>
      </w:r>
      <w:r w:rsidR="006327E7" w:rsidRPr="00646692">
        <w:rPr>
          <w:b/>
          <w:bCs/>
          <w:sz w:val="24"/>
          <w:szCs w:val="24"/>
        </w:rPr>
        <w:t>RIENCE</w:t>
      </w:r>
    </w:p>
    <w:tbl>
      <w:tblPr>
        <w:tblStyle w:val="TableGrid"/>
        <w:tblW w:w="916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2"/>
        <w:gridCol w:w="1797"/>
      </w:tblGrid>
      <w:tr w:rsidR="006376E9" w:rsidRPr="00646692" w14:paraId="23BC8301" w14:textId="77777777" w:rsidTr="00267210">
        <w:trPr>
          <w:trHeight w:val="651"/>
        </w:trPr>
        <w:tc>
          <w:tcPr>
            <w:tcW w:w="7372" w:type="dxa"/>
            <w:tcMar>
              <w:left w:w="142" w:type="dxa"/>
            </w:tcMar>
          </w:tcPr>
          <w:p w14:paraId="6D65A0E4" w14:textId="77777777" w:rsidR="006376E9" w:rsidRPr="00646692" w:rsidRDefault="006376E9" w:rsidP="006376E9">
            <w:pPr>
              <w:adjustRightInd w:val="0"/>
              <w:spacing w:before="120"/>
              <w:rPr>
                <w:b/>
                <w:bCs/>
              </w:rPr>
            </w:pPr>
            <w:r w:rsidRPr="00646692">
              <w:rPr>
                <w:b/>
                <w:bCs/>
              </w:rPr>
              <w:t>Independent Research Associate</w:t>
            </w:r>
          </w:p>
          <w:p w14:paraId="4A8B74E0" w14:textId="77777777" w:rsidR="001951BF" w:rsidRPr="00646692" w:rsidRDefault="001951BF" w:rsidP="001951BF">
            <w:pPr>
              <w:adjustRightInd w:val="0"/>
              <w:rPr>
                <w:i/>
                <w:iCs/>
                <w:sz w:val="20"/>
                <w:szCs w:val="20"/>
              </w:rPr>
            </w:pPr>
            <w:r w:rsidRPr="00646692">
              <w:rPr>
                <w:i/>
                <w:iCs/>
                <w:sz w:val="20"/>
                <w:szCs w:val="20"/>
              </w:rPr>
              <w:t>Cluster of Excellence "The Politics of Inequality", University of Konstanz, Germany</w:t>
            </w:r>
          </w:p>
          <w:p w14:paraId="6E005659" w14:textId="36B8C100" w:rsidR="00C7004A" w:rsidRPr="00646692" w:rsidRDefault="00C7004A" w:rsidP="001951BF">
            <w:pPr>
              <w:adjustRightInd w:val="0"/>
              <w:rPr>
                <w:sz w:val="20"/>
                <w:szCs w:val="20"/>
              </w:rPr>
            </w:pPr>
            <w:r w:rsidRPr="00646692">
              <w:rPr>
                <w:sz w:val="20"/>
                <w:szCs w:val="20"/>
              </w:rPr>
              <w:t xml:space="preserve">“The Equalizing Effect of College Degrees: Education and Labor Market Effects over the Life Course” </w:t>
            </w:r>
          </w:p>
        </w:tc>
        <w:tc>
          <w:tcPr>
            <w:tcW w:w="1797" w:type="dxa"/>
            <w:tcMar>
              <w:left w:w="0" w:type="dxa"/>
              <w:right w:w="28" w:type="dxa"/>
            </w:tcMar>
          </w:tcPr>
          <w:p w14:paraId="1DFD9151" w14:textId="1683A8A3" w:rsidR="006376E9" w:rsidRPr="00646692" w:rsidRDefault="006376E9" w:rsidP="002F235C">
            <w:pPr>
              <w:spacing w:before="120"/>
              <w:jc w:val="right"/>
            </w:pPr>
            <w:r w:rsidRPr="00646692">
              <w:t>08/2024 – 02/2025</w:t>
            </w:r>
          </w:p>
        </w:tc>
      </w:tr>
      <w:tr w:rsidR="002F235C" w:rsidRPr="00646692" w14:paraId="7CB6CF08" w14:textId="77777777" w:rsidTr="008E3441">
        <w:trPr>
          <w:trHeight w:val="701"/>
        </w:trPr>
        <w:tc>
          <w:tcPr>
            <w:tcW w:w="7372" w:type="dxa"/>
            <w:tcMar>
              <w:left w:w="142" w:type="dxa"/>
            </w:tcMar>
          </w:tcPr>
          <w:p w14:paraId="5BF0CB52" w14:textId="70A8EEBA" w:rsidR="002F235C" w:rsidRPr="00646692" w:rsidRDefault="002F235C" w:rsidP="005356AC">
            <w:pPr>
              <w:adjustRightInd w:val="0"/>
              <w:spacing w:before="120"/>
              <w:rPr>
                <w:b/>
                <w:bCs/>
              </w:rPr>
            </w:pPr>
            <w:r w:rsidRPr="00646692">
              <w:rPr>
                <w:b/>
                <w:bCs/>
              </w:rPr>
              <w:t xml:space="preserve">Research Assistant </w:t>
            </w:r>
            <w:r w:rsidRPr="00646692">
              <w:rPr>
                <w:b/>
                <w:bCs/>
              </w:rPr>
              <w:tab/>
              <w:t xml:space="preserve"> </w:t>
            </w:r>
          </w:p>
          <w:p w14:paraId="0CC3DBFC" w14:textId="08FBA833" w:rsidR="002F235C" w:rsidRPr="00646692" w:rsidRDefault="002F235C" w:rsidP="0003068C">
            <w:pPr>
              <w:adjustRightInd w:val="0"/>
              <w:spacing w:before="20"/>
              <w:rPr>
                <w:i/>
                <w:iCs/>
              </w:rPr>
            </w:pPr>
            <w:r w:rsidRPr="00646692">
              <w:rPr>
                <w:i/>
                <w:iCs/>
                <w:sz w:val="20"/>
                <w:szCs w:val="20"/>
              </w:rPr>
              <w:t>Institute for Non-Profit Organizations, Vienna, Austria</w:t>
            </w:r>
          </w:p>
        </w:tc>
        <w:tc>
          <w:tcPr>
            <w:tcW w:w="1797" w:type="dxa"/>
            <w:tcMar>
              <w:left w:w="0" w:type="dxa"/>
              <w:right w:w="28" w:type="dxa"/>
            </w:tcMar>
          </w:tcPr>
          <w:p w14:paraId="50DB00B4" w14:textId="4C7833DD" w:rsidR="002F235C" w:rsidRPr="00646692" w:rsidRDefault="002F235C" w:rsidP="00267210">
            <w:pPr>
              <w:spacing w:before="120"/>
              <w:jc w:val="right"/>
            </w:pPr>
            <w:r w:rsidRPr="00646692">
              <w:t>10/2020 – 04/2022</w:t>
            </w:r>
          </w:p>
        </w:tc>
      </w:tr>
    </w:tbl>
    <w:p w14:paraId="4BA969A4" w14:textId="77777777" w:rsidR="004F06EB" w:rsidRDefault="004F06EB" w:rsidP="005C37D5">
      <w:pPr>
        <w:spacing w:line="360" w:lineRule="auto"/>
      </w:pPr>
    </w:p>
    <w:p w14:paraId="661E22C0" w14:textId="45955139" w:rsidR="00E72E30" w:rsidRPr="00E72E30" w:rsidRDefault="00E72E30" w:rsidP="00E72E30">
      <w:pPr>
        <w:pBdr>
          <w:bottom w:val="single" w:sz="4" w:space="1" w:color="auto"/>
        </w:pBdr>
        <w:tabs>
          <w:tab w:val="right" w:pos="9360"/>
        </w:tabs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PROFESSIONAL</w:t>
      </w:r>
      <w:r w:rsidRPr="00646692">
        <w:rPr>
          <w:b/>
          <w:bCs/>
          <w:sz w:val="24"/>
          <w:szCs w:val="24"/>
        </w:rPr>
        <w:t xml:space="preserve"> EXPERIENCE</w:t>
      </w:r>
    </w:p>
    <w:tbl>
      <w:tblPr>
        <w:tblStyle w:val="TableGrid"/>
        <w:tblW w:w="916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2"/>
        <w:gridCol w:w="1797"/>
      </w:tblGrid>
      <w:tr w:rsidR="00E72E30" w:rsidRPr="00646692" w14:paraId="73F48CE5" w14:textId="77777777" w:rsidTr="00CC1B23">
        <w:trPr>
          <w:trHeight w:val="651"/>
        </w:trPr>
        <w:tc>
          <w:tcPr>
            <w:tcW w:w="7372" w:type="dxa"/>
            <w:tcMar>
              <w:left w:w="142" w:type="dxa"/>
            </w:tcMar>
          </w:tcPr>
          <w:p w14:paraId="5B7CC99B" w14:textId="65573984" w:rsidR="00E72E30" w:rsidRPr="00646692" w:rsidRDefault="00E72E30" w:rsidP="00CC1B23">
            <w:pPr>
              <w:adjustRightInd w:val="0"/>
              <w:spacing w:before="120"/>
            </w:pPr>
            <w:r w:rsidRPr="00646692">
              <w:rPr>
                <w:b/>
                <w:bCs/>
              </w:rPr>
              <w:t xml:space="preserve">Intern </w:t>
            </w:r>
            <w:r w:rsidR="00125DEC">
              <w:rPr>
                <w:b/>
                <w:bCs/>
              </w:rPr>
              <w:t>–</w:t>
            </w:r>
            <w:r w:rsidRPr="00646692">
              <w:rPr>
                <w:b/>
                <w:bCs/>
              </w:rPr>
              <w:t xml:space="preserve"> Data Analytics, Sustainability Services</w:t>
            </w:r>
            <w:r w:rsidRPr="00646692">
              <w:t xml:space="preserve"> </w:t>
            </w:r>
          </w:p>
          <w:p w14:paraId="5D4F1C71" w14:textId="77777777" w:rsidR="00E72E30" w:rsidRPr="00646692" w:rsidRDefault="00E72E30" w:rsidP="00CC1B23">
            <w:pPr>
              <w:adjustRightInd w:val="0"/>
              <w:spacing w:before="20"/>
              <w:rPr>
                <w:i/>
                <w:iCs/>
              </w:rPr>
            </w:pPr>
            <w:r w:rsidRPr="00646692">
              <w:rPr>
                <w:i/>
                <w:iCs/>
                <w:sz w:val="20"/>
                <w:szCs w:val="20"/>
              </w:rPr>
              <w:t xml:space="preserve">Ernst &amp; Young LLP, Berlin, Germany </w:t>
            </w:r>
            <w:r w:rsidRPr="00646692">
              <w:rPr>
                <w:i/>
                <w:iCs/>
                <w:sz w:val="20"/>
                <w:szCs w:val="20"/>
              </w:rPr>
              <w:tab/>
            </w:r>
            <w:r w:rsidRPr="00646692">
              <w:rPr>
                <w:i/>
                <w:iCs/>
                <w:sz w:val="21"/>
                <w:szCs w:val="21"/>
              </w:rPr>
              <w:t xml:space="preserve">                                         </w:t>
            </w:r>
          </w:p>
        </w:tc>
        <w:tc>
          <w:tcPr>
            <w:tcW w:w="1797" w:type="dxa"/>
            <w:tcMar>
              <w:left w:w="0" w:type="dxa"/>
              <w:right w:w="28" w:type="dxa"/>
            </w:tcMar>
          </w:tcPr>
          <w:p w14:paraId="3F0312C9" w14:textId="77777777" w:rsidR="00E72E30" w:rsidRPr="00646692" w:rsidRDefault="00E72E30" w:rsidP="00CC1B23">
            <w:pPr>
              <w:spacing w:before="120"/>
              <w:jc w:val="right"/>
              <w:rPr>
                <w:sz w:val="21"/>
                <w:szCs w:val="21"/>
              </w:rPr>
            </w:pPr>
            <w:r w:rsidRPr="00646692">
              <w:t>05/2022 – 08/2022</w:t>
            </w:r>
          </w:p>
        </w:tc>
      </w:tr>
    </w:tbl>
    <w:p w14:paraId="6DFC4BB1" w14:textId="77777777" w:rsidR="00E72E30" w:rsidRDefault="00E72E30" w:rsidP="00E72E30">
      <w:pPr>
        <w:spacing w:line="360" w:lineRule="auto"/>
      </w:pPr>
    </w:p>
    <w:p w14:paraId="14F57945" w14:textId="77777777" w:rsidR="00125DEC" w:rsidRPr="00646692" w:rsidRDefault="00125DEC" w:rsidP="00E72E30">
      <w:pPr>
        <w:spacing w:line="360" w:lineRule="auto"/>
      </w:pPr>
    </w:p>
    <w:p w14:paraId="224E0830" w14:textId="77777777" w:rsidR="005215A2" w:rsidRPr="00646692" w:rsidRDefault="005215A2" w:rsidP="005215A2">
      <w:pPr>
        <w:pBdr>
          <w:bottom w:val="single" w:sz="4" w:space="1" w:color="auto"/>
        </w:pBdr>
        <w:tabs>
          <w:tab w:val="right" w:pos="9360"/>
        </w:tabs>
        <w:spacing w:line="276" w:lineRule="auto"/>
        <w:rPr>
          <w:b/>
          <w:bCs/>
          <w:sz w:val="24"/>
          <w:szCs w:val="24"/>
        </w:rPr>
      </w:pPr>
      <w:r w:rsidRPr="00646692">
        <w:rPr>
          <w:b/>
          <w:bCs/>
          <w:sz w:val="24"/>
          <w:szCs w:val="24"/>
        </w:rPr>
        <w:lastRenderedPageBreak/>
        <w:t xml:space="preserve">PROFESSIONAL ASSOCIATIONS </w:t>
      </w:r>
    </w:p>
    <w:p w14:paraId="3882A85E" w14:textId="47035740" w:rsidR="00AE078B" w:rsidRPr="00646692" w:rsidRDefault="005215A2" w:rsidP="007B6B1B">
      <w:pPr>
        <w:spacing w:before="120" w:line="360" w:lineRule="auto"/>
      </w:pPr>
      <w:r w:rsidRPr="00646692">
        <w:t>International Sociological Association</w:t>
      </w:r>
      <w:r w:rsidR="002F235C" w:rsidRPr="00646692">
        <w:t xml:space="preserve"> (ISA)</w:t>
      </w:r>
    </w:p>
    <w:p w14:paraId="10C2C25E" w14:textId="0BD986DA" w:rsidR="00872AC0" w:rsidRPr="00646692" w:rsidRDefault="005215A2" w:rsidP="007B6B1B">
      <w:pPr>
        <w:spacing w:line="360" w:lineRule="auto"/>
      </w:pPr>
      <w:r w:rsidRPr="00646692">
        <w:t>Research Committee on Social Stratification</w:t>
      </w:r>
      <w:r w:rsidR="0047187F" w:rsidRPr="00646692">
        <w:t xml:space="preserve"> and Mobility</w:t>
      </w:r>
      <w:r w:rsidRPr="00646692">
        <w:t xml:space="preserve"> (RC28)</w:t>
      </w:r>
    </w:p>
    <w:p w14:paraId="01E000D5" w14:textId="37DF75D0" w:rsidR="00E02FFE" w:rsidRPr="00646692" w:rsidRDefault="00E02FFE" w:rsidP="007B6B1B">
      <w:pPr>
        <w:spacing w:line="360" w:lineRule="auto"/>
      </w:pPr>
      <w:r w:rsidRPr="00646692">
        <w:t>International Network for Social Network Analysis (INSNA)</w:t>
      </w:r>
    </w:p>
    <w:p w14:paraId="5B02CECC" w14:textId="77777777" w:rsidR="00B43A19" w:rsidRPr="00646692" w:rsidRDefault="00B43A19" w:rsidP="0032214C">
      <w:pPr>
        <w:pBdr>
          <w:bottom w:val="single" w:sz="4" w:space="1" w:color="auto"/>
        </w:pBdr>
        <w:spacing w:line="276" w:lineRule="auto"/>
        <w:rPr>
          <w:b/>
          <w:bCs/>
        </w:rPr>
      </w:pPr>
    </w:p>
    <w:p w14:paraId="706C6769" w14:textId="517A4701" w:rsidR="00FD49E7" w:rsidRPr="00646692" w:rsidRDefault="00EC32E1" w:rsidP="0032214C">
      <w:pPr>
        <w:pBdr>
          <w:bottom w:val="single" w:sz="4" w:space="1" w:color="auto"/>
        </w:pBdr>
        <w:spacing w:line="276" w:lineRule="auto"/>
        <w:rPr>
          <w:sz w:val="24"/>
          <w:szCs w:val="24"/>
        </w:rPr>
      </w:pPr>
      <w:r w:rsidRPr="00646692">
        <w:rPr>
          <w:b/>
          <w:bCs/>
          <w:sz w:val="24"/>
          <w:szCs w:val="24"/>
        </w:rPr>
        <w:t>LANGUAGE</w:t>
      </w:r>
      <w:r w:rsidR="00585DD6" w:rsidRPr="00646692">
        <w:rPr>
          <w:b/>
          <w:bCs/>
          <w:sz w:val="24"/>
          <w:szCs w:val="24"/>
        </w:rPr>
        <w:t>S</w:t>
      </w:r>
    </w:p>
    <w:p w14:paraId="47F8EB50" w14:textId="5136A2C5" w:rsidR="00585DD6" w:rsidRPr="00646692" w:rsidRDefault="00FD49E7" w:rsidP="00242F65">
      <w:pPr>
        <w:spacing w:before="80"/>
      </w:pPr>
      <w:r w:rsidRPr="00646692">
        <w:t>English</w:t>
      </w:r>
      <w:r w:rsidR="00E02FFE" w:rsidRPr="00646692">
        <w:t xml:space="preserve"> </w:t>
      </w:r>
      <w:r w:rsidR="00585DD6" w:rsidRPr="00646692">
        <w:t xml:space="preserve">– Fluency </w:t>
      </w:r>
    </w:p>
    <w:p w14:paraId="02D89E5C" w14:textId="0D3D2D8E" w:rsidR="00585DD6" w:rsidRPr="00646692" w:rsidRDefault="00EC32E1" w:rsidP="00242F65">
      <w:pPr>
        <w:spacing w:before="80"/>
      </w:pPr>
      <w:r w:rsidRPr="00646692">
        <w:t>German</w:t>
      </w:r>
      <w:r w:rsidR="00E02FFE" w:rsidRPr="00646692">
        <w:t xml:space="preserve"> </w:t>
      </w:r>
      <w:r w:rsidR="00585DD6" w:rsidRPr="00646692">
        <w:t xml:space="preserve">– Native Fluency </w:t>
      </w:r>
    </w:p>
    <w:p w14:paraId="3B73C1D4" w14:textId="3DF49C97" w:rsidR="00B95540" w:rsidRPr="00646692" w:rsidRDefault="00E02FFE" w:rsidP="00242F65">
      <w:pPr>
        <w:spacing w:before="80"/>
      </w:pPr>
      <w:r w:rsidRPr="00646692">
        <w:t xml:space="preserve">Spanish </w:t>
      </w:r>
      <w:r w:rsidR="00585DD6" w:rsidRPr="00646692">
        <w:t xml:space="preserve">– Elementary </w:t>
      </w:r>
    </w:p>
    <w:p w14:paraId="153A4058" w14:textId="77777777" w:rsidR="00CF1D84" w:rsidRPr="00646692" w:rsidRDefault="00CF1D84" w:rsidP="00FD49E7"/>
    <w:p w14:paraId="657A83E1" w14:textId="77777777" w:rsidR="00E94751" w:rsidRPr="00646692" w:rsidRDefault="00E94751" w:rsidP="00FD49E7"/>
    <w:p w14:paraId="7760A32C" w14:textId="301AEB2F" w:rsidR="00500764" w:rsidRPr="00646692" w:rsidRDefault="00E75A68" w:rsidP="0032214C">
      <w:pPr>
        <w:pBdr>
          <w:bottom w:val="single" w:sz="4" w:space="1" w:color="auto"/>
        </w:pBdr>
        <w:spacing w:line="276" w:lineRule="auto"/>
        <w:rPr>
          <w:sz w:val="24"/>
          <w:szCs w:val="24"/>
        </w:rPr>
      </w:pPr>
      <w:r w:rsidRPr="00646692">
        <w:rPr>
          <w:b/>
          <w:bCs/>
          <w:sz w:val="24"/>
          <w:szCs w:val="24"/>
        </w:rPr>
        <w:t>RESEARCH</w:t>
      </w:r>
      <w:r w:rsidR="00500764" w:rsidRPr="00646692">
        <w:rPr>
          <w:b/>
          <w:bCs/>
          <w:sz w:val="24"/>
          <w:szCs w:val="24"/>
        </w:rPr>
        <w:t xml:space="preserve"> SKILLS</w:t>
      </w:r>
    </w:p>
    <w:p w14:paraId="05B9D19F" w14:textId="2D7AF13C" w:rsidR="00E75A68" w:rsidRPr="00646692" w:rsidRDefault="00E75A68" w:rsidP="00C7004A">
      <w:pPr>
        <w:spacing w:before="120"/>
      </w:pPr>
      <w:r w:rsidRPr="00646692">
        <w:rPr>
          <w:b/>
          <w:bCs/>
        </w:rPr>
        <w:t>Programming</w:t>
      </w:r>
      <w:r w:rsidRPr="00646692">
        <w:t xml:space="preserve">: </w:t>
      </w:r>
      <w:r w:rsidR="00500764" w:rsidRPr="00646692">
        <w:t>R, Stata</w:t>
      </w:r>
      <w:r w:rsidR="00E02FFE" w:rsidRPr="00646692">
        <w:t xml:space="preserve">, </w:t>
      </w:r>
      <w:r w:rsidR="00585DD6" w:rsidRPr="00646692">
        <w:t xml:space="preserve">Latex </w:t>
      </w:r>
    </w:p>
    <w:p w14:paraId="0CCC6997" w14:textId="77777777" w:rsidR="00E75A68" w:rsidRPr="00646692" w:rsidRDefault="00E75A68" w:rsidP="00FD49E7">
      <w:pPr>
        <w:rPr>
          <w:sz w:val="15"/>
          <w:szCs w:val="15"/>
        </w:rPr>
      </w:pPr>
    </w:p>
    <w:p w14:paraId="012B71E9" w14:textId="62EFB281" w:rsidR="00E75A68" w:rsidRPr="00646692" w:rsidRDefault="00E75A68" w:rsidP="00C7004A">
      <w:pPr>
        <w:spacing w:line="276" w:lineRule="auto"/>
      </w:pPr>
      <w:r w:rsidRPr="00646692">
        <w:rPr>
          <w:b/>
          <w:bCs/>
        </w:rPr>
        <w:t>Analytical</w:t>
      </w:r>
      <w:r w:rsidRPr="00646692">
        <w:t>: Causal inference, network analysis, quantitative programming, policy evaluation, survey design, demographic methods</w:t>
      </w:r>
    </w:p>
    <w:p w14:paraId="4598B1FE" w14:textId="77777777" w:rsidR="00717567" w:rsidRPr="00646692" w:rsidRDefault="00717567" w:rsidP="00E75A68"/>
    <w:p w14:paraId="44D56E46" w14:textId="77777777" w:rsidR="0032214C" w:rsidRPr="00646692" w:rsidRDefault="0032214C" w:rsidP="00E75A68"/>
    <w:p w14:paraId="08C7DDE2" w14:textId="191E9234" w:rsidR="00717567" w:rsidRPr="00646692" w:rsidRDefault="00717567" w:rsidP="0032214C">
      <w:pPr>
        <w:pBdr>
          <w:bottom w:val="single" w:sz="4" w:space="1" w:color="auto"/>
        </w:pBdr>
        <w:spacing w:line="276" w:lineRule="auto"/>
        <w:rPr>
          <w:sz w:val="24"/>
          <w:szCs w:val="24"/>
        </w:rPr>
      </w:pPr>
      <w:r w:rsidRPr="00646692">
        <w:rPr>
          <w:b/>
          <w:bCs/>
          <w:sz w:val="24"/>
          <w:szCs w:val="24"/>
        </w:rPr>
        <w:t>REFERENCES</w:t>
      </w:r>
    </w:p>
    <w:p w14:paraId="48323ECF" w14:textId="77777777" w:rsidR="00EF533B" w:rsidRPr="00646692" w:rsidRDefault="00EF533B" w:rsidP="00EF533B"/>
    <w:p w14:paraId="31ACC204" w14:textId="02606C95" w:rsidR="00EF533B" w:rsidRPr="00646692" w:rsidRDefault="00EF533B" w:rsidP="00EF533B">
      <w:pPr>
        <w:spacing w:line="276" w:lineRule="auto"/>
      </w:pPr>
      <w:r w:rsidRPr="00646692">
        <w:t>Per Block</w:t>
      </w:r>
    </w:p>
    <w:p w14:paraId="4B9BD4A4" w14:textId="77777777" w:rsidR="00EF533B" w:rsidRPr="00646692" w:rsidRDefault="00EF533B" w:rsidP="00EF533B">
      <w:r w:rsidRPr="00646692">
        <w:t>Professor of Sociology</w:t>
      </w:r>
    </w:p>
    <w:p w14:paraId="34397278" w14:textId="78382713" w:rsidR="00EF533B" w:rsidRPr="00424402" w:rsidRDefault="00EF533B" w:rsidP="00EF533B">
      <w:pPr>
        <w:rPr>
          <w:lang w:val="de-DE"/>
        </w:rPr>
      </w:pPr>
      <w:r w:rsidRPr="00424402">
        <w:rPr>
          <w:lang w:val="de-DE"/>
        </w:rPr>
        <w:t xml:space="preserve">University </w:t>
      </w:r>
      <w:proofErr w:type="spellStart"/>
      <w:r w:rsidRPr="00424402">
        <w:rPr>
          <w:lang w:val="de-DE"/>
        </w:rPr>
        <w:t>of</w:t>
      </w:r>
      <w:proofErr w:type="spellEnd"/>
      <w:r w:rsidRPr="00424402">
        <w:rPr>
          <w:lang w:val="de-DE"/>
        </w:rPr>
        <w:t xml:space="preserve"> </w:t>
      </w:r>
      <w:proofErr w:type="spellStart"/>
      <w:r w:rsidRPr="00424402">
        <w:rPr>
          <w:lang w:val="de-DE"/>
        </w:rPr>
        <w:t>Zurich</w:t>
      </w:r>
      <w:proofErr w:type="spellEnd"/>
    </w:p>
    <w:p w14:paraId="1AE925BC" w14:textId="77777777" w:rsidR="00EF533B" w:rsidRPr="00424402" w:rsidRDefault="00EF533B" w:rsidP="00EF533B">
      <w:pPr>
        <w:rPr>
          <w:lang w:val="de-DE"/>
        </w:rPr>
      </w:pPr>
      <w:proofErr w:type="spellStart"/>
      <w:r w:rsidRPr="00424402">
        <w:rPr>
          <w:lang w:val="de-DE"/>
        </w:rPr>
        <w:t>Andreasstrasse</w:t>
      </w:r>
      <w:proofErr w:type="spellEnd"/>
      <w:r w:rsidRPr="00424402">
        <w:rPr>
          <w:lang w:val="de-DE"/>
        </w:rPr>
        <w:t xml:space="preserve"> 15, 8050 </w:t>
      </w:r>
      <w:proofErr w:type="spellStart"/>
      <w:r w:rsidRPr="00424402">
        <w:rPr>
          <w:lang w:val="de-DE"/>
        </w:rPr>
        <w:t>Zurich</w:t>
      </w:r>
      <w:proofErr w:type="spellEnd"/>
      <w:r w:rsidRPr="00424402">
        <w:rPr>
          <w:lang w:val="de-DE"/>
        </w:rPr>
        <w:t xml:space="preserve">, </w:t>
      </w:r>
      <w:proofErr w:type="spellStart"/>
      <w:r w:rsidRPr="00424402">
        <w:rPr>
          <w:lang w:val="de-DE"/>
        </w:rPr>
        <w:t>Switzerland</w:t>
      </w:r>
      <w:proofErr w:type="spellEnd"/>
    </w:p>
    <w:p w14:paraId="2CE2CE0A" w14:textId="2B9BA13E" w:rsidR="00EF533B" w:rsidRPr="00646692" w:rsidRDefault="00EF533B" w:rsidP="00EF533B">
      <w:r w:rsidRPr="00646692">
        <w:t>Tel: +41 44 635 23 28</w:t>
      </w:r>
    </w:p>
    <w:p w14:paraId="2787BB39" w14:textId="34556BCA" w:rsidR="00EF533B" w:rsidRPr="00646692" w:rsidRDefault="00EF533B" w:rsidP="00EF533B">
      <w:r w:rsidRPr="00646692">
        <w:t xml:space="preserve">Email: </w:t>
      </w:r>
      <w:hyperlink r:id="rId11" w:history="1">
        <w:r w:rsidRPr="00646692">
          <w:rPr>
            <w:rStyle w:val="Hyperlink"/>
          </w:rPr>
          <w:t>block@soziologie.uzh.ch</w:t>
        </w:r>
      </w:hyperlink>
    </w:p>
    <w:p w14:paraId="7624F1E2" w14:textId="77777777" w:rsidR="00EF533B" w:rsidRPr="00646692" w:rsidRDefault="00EF533B" w:rsidP="00E75A68"/>
    <w:p w14:paraId="7BE5B4F4" w14:textId="67B0846F" w:rsidR="00147AA5" w:rsidRPr="00646692" w:rsidRDefault="00147AA5" w:rsidP="00EF533B">
      <w:pPr>
        <w:spacing w:line="276" w:lineRule="auto"/>
      </w:pPr>
      <w:r w:rsidRPr="00646692">
        <w:t xml:space="preserve">David B. Grusky </w:t>
      </w:r>
    </w:p>
    <w:p w14:paraId="225D30F0" w14:textId="77777777" w:rsidR="00EF533B" w:rsidRPr="00646692" w:rsidRDefault="00117CB8" w:rsidP="00117CB8">
      <w:r w:rsidRPr="00646692">
        <w:t xml:space="preserve">Professor of Sociology </w:t>
      </w:r>
    </w:p>
    <w:p w14:paraId="39266474" w14:textId="561A31C9" w:rsidR="00117CB8" w:rsidRPr="00646692" w:rsidRDefault="00117CB8" w:rsidP="00117CB8">
      <w:r w:rsidRPr="00646692">
        <w:t>Director</w:t>
      </w:r>
      <w:r w:rsidR="00EF533B" w:rsidRPr="00646692">
        <w:t xml:space="preserve"> </w:t>
      </w:r>
      <w:r w:rsidR="008A7DE7" w:rsidRPr="00646692">
        <w:t xml:space="preserve">of the </w:t>
      </w:r>
      <w:r w:rsidRPr="00646692">
        <w:t>Stanford Center on Poverty and Inequality</w:t>
      </w:r>
    </w:p>
    <w:p w14:paraId="3B928CF8" w14:textId="10E89A53" w:rsidR="00117CB8" w:rsidRPr="00646692" w:rsidRDefault="00117CB8" w:rsidP="00117CB8">
      <w:r w:rsidRPr="00646692">
        <w:t>Stanford University</w:t>
      </w:r>
    </w:p>
    <w:p w14:paraId="6755A9D3" w14:textId="05A41DC8" w:rsidR="00147AA5" w:rsidRPr="00646692" w:rsidRDefault="00147AA5" w:rsidP="00147AA5">
      <w:r w:rsidRPr="00646692">
        <w:t>30 Alta Rd</w:t>
      </w:r>
      <w:r w:rsidR="0009365D" w:rsidRPr="00646692">
        <w:t xml:space="preserve">, </w:t>
      </w:r>
      <w:r w:rsidRPr="00646692">
        <w:t>Stanford, CA 94305</w:t>
      </w:r>
      <w:r w:rsidR="008A0542" w:rsidRPr="00646692">
        <w:t>, United States</w:t>
      </w:r>
    </w:p>
    <w:p w14:paraId="6D1FA576" w14:textId="4774EFF4" w:rsidR="00117CB8" w:rsidRPr="00646692" w:rsidRDefault="00117CB8" w:rsidP="00147AA5">
      <w:r w:rsidRPr="00646692">
        <w:t>Tel: +1(650) 724-6912</w:t>
      </w:r>
    </w:p>
    <w:p w14:paraId="4C7C3AF8" w14:textId="7E69718F" w:rsidR="0009365D" w:rsidRPr="00646692" w:rsidRDefault="00117CB8" w:rsidP="00147AA5">
      <w:r w:rsidRPr="00646692">
        <w:t xml:space="preserve">Email: </w:t>
      </w:r>
      <w:hyperlink r:id="rId12" w:history="1">
        <w:r w:rsidRPr="00646692">
          <w:rPr>
            <w:rStyle w:val="Hyperlink"/>
          </w:rPr>
          <w:t>grusky@stanford.edu</w:t>
        </w:r>
      </w:hyperlink>
    </w:p>
    <w:p w14:paraId="64A93A3A" w14:textId="77777777" w:rsidR="008A0542" w:rsidRPr="00646692" w:rsidRDefault="008A0542" w:rsidP="00147AA5"/>
    <w:p w14:paraId="65A09C39" w14:textId="500F39F6" w:rsidR="008A0542" w:rsidRPr="00646692" w:rsidRDefault="008A0542" w:rsidP="00EF533B">
      <w:pPr>
        <w:spacing w:line="276" w:lineRule="auto"/>
      </w:pPr>
      <w:r w:rsidRPr="00646692">
        <w:t>Thomas Pl</w:t>
      </w:r>
      <w:r w:rsidR="00117CB8" w:rsidRPr="00646692">
        <w:t>ü</w:t>
      </w:r>
      <w:r w:rsidRPr="00646692">
        <w:t>mper</w:t>
      </w:r>
    </w:p>
    <w:p w14:paraId="66B3AB39" w14:textId="77777777" w:rsidR="00EF533B" w:rsidRPr="00646692" w:rsidRDefault="00EF533B" w:rsidP="00EF533B">
      <w:r w:rsidRPr="00646692">
        <w:t>Professor of Quantitative Social Research</w:t>
      </w:r>
    </w:p>
    <w:p w14:paraId="73EE4056" w14:textId="31ECDBA9" w:rsidR="00EF533B" w:rsidRPr="00646692" w:rsidRDefault="00EF533B" w:rsidP="00EF533B">
      <w:r w:rsidRPr="00646692">
        <w:t>Head of the Institute for Political Economy of Public Policy</w:t>
      </w:r>
    </w:p>
    <w:p w14:paraId="19CD6BE5" w14:textId="7E0DD696" w:rsidR="00117CB8" w:rsidRPr="00646692" w:rsidRDefault="00117CB8" w:rsidP="00EF533B">
      <w:r w:rsidRPr="00646692">
        <w:t>Vienna University of Economics and Business</w:t>
      </w:r>
    </w:p>
    <w:p w14:paraId="2F2D6A03" w14:textId="717FBC9F" w:rsidR="008A0542" w:rsidRPr="00646692" w:rsidRDefault="008A0542" w:rsidP="008A0542">
      <w:proofErr w:type="spellStart"/>
      <w:r w:rsidRPr="00646692">
        <w:t>Welthandelsplatz</w:t>
      </w:r>
      <w:proofErr w:type="spellEnd"/>
      <w:r w:rsidRPr="00646692">
        <w:t xml:space="preserve"> 1, 1020 Vienna, Austria</w:t>
      </w:r>
    </w:p>
    <w:p w14:paraId="6DA925AD" w14:textId="512FF08B" w:rsidR="00EF533B" w:rsidRPr="00646692" w:rsidRDefault="00EF533B" w:rsidP="008A0542">
      <w:r w:rsidRPr="00646692">
        <w:t>Tel: +43 1 31336 5458</w:t>
      </w:r>
    </w:p>
    <w:p w14:paraId="6CDD9AFB" w14:textId="51BC8D3A" w:rsidR="008A0542" w:rsidRPr="00646692" w:rsidRDefault="00EF533B" w:rsidP="008A0542">
      <w:r w:rsidRPr="00646692">
        <w:t xml:space="preserve">Email: </w:t>
      </w:r>
      <w:hyperlink r:id="rId13" w:history="1">
        <w:r w:rsidRPr="00646692">
          <w:rPr>
            <w:rStyle w:val="Hyperlink"/>
          </w:rPr>
          <w:t>thomas.pluemper@wu.ac.at</w:t>
        </w:r>
      </w:hyperlink>
    </w:p>
    <w:sectPr w:rsidR="008A0542" w:rsidRPr="00646692" w:rsidSect="00E44E98">
      <w:headerReference w:type="default" r:id="rId14"/>
      <w:footerReference w:type="default" r:id="rId15"/>
      <w:headerReference w:type="first" r:id="rId16"/>
      <w:footerReference w:type="first" r:id="rId17"/>
      <w:pgSz w:w="11907" w:h="16839" w:code="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42C22" w14:textId="77777777" w:rsidR="00E75232" w:rsidRDefault="00E75232">
      <w:r>
        <w:separator/>
      </w:r>
    </w:p>
    <w:p w14:paraId="5B0DEB91" w14:textId="77777777" w:rsidR="00E75232" w:rsidRDefault="00E75232"/>
  </w:endnote>
  <w:endnote w:type="continuationSeparator" w:id="0">
    <w:p w14:paraId="348D442D" w14:textId="77777777" w:rsidR="00E75232" w:rsidRDefault="00E75232">
      <w:r>
        <w:continuationSeparator/>
      </w:r>
    </w:p>
    <w:p w14:paraId="2A7D3376" w14:textId="77777777" w:rsidR="00E75232" w:rsidRDefault="00E752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D9D9D9" w:themeColor="background1" w:themeShade="D9"/>
      </w:r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559B52" w14:textId="448EF3AD" w:rsidR="00E31291" w:rsidRPr="00D538C3" w:rsidRDefault="00662B2D">
        <w:pPr>
          <w:pStyle w:val="Footer"/>
          <w:rPr>
            <w:noProof/>
            <w:color w:val="D9D9D9" w:themeColor="background1" w:themeShade="D9"/>
          </w:rPr>
        </w:pPr>
        <w:r w:rsidRPr="00D538C3">
          <w:rPr>
            <w:color w:val="D9D9D9" w:themeColor="background1" w:themeShade="D9"/>
          </w:rPr>
          <w:fldChar w:fldCharType="begin"/>
        </w:r>
        <w:r w:rsidRPr="00D538C3">
          <w:rPr>
            <w:color w:val="D9D9D9" w:themeColor="background1" w:themeShade="D9"/>
          </w:rPr>
          <w:instrText xml:space="preserve"> PAGE   \* MERGEFORMAT </w:instrText>
        </w:r>
        <w:r w:rsidRPr="00D538C3">
          <w:rPr>
            <w:color w:val="D9D9D9" w:themeColor="background1" w:themeShade="D9"/>
          </w:rPr>
          <w:fldChar w:fldCharType="separate"/>
        </w:r>
        <w:r w:rsidRPr="00D538C3">
          <w:rPr>
            <w:noProof/>
            <w:color w:val="D9D9D9" w:themeColor="background1" w:themeShade="D9"/>
          </w:rPr>
          <w:t>2</w:t>
        </w:r>
        <w:r w:rsidRPr="00D538C3">
          <w:rPr>
            <w:noProof/>
            <w:color w:val="D9D9D9" w:themeColor="background1" w:themeShade="D9"/>
          </w:rPr>
          <w:fldChar w:fldCharType="end"/>
        </w:r>
        <w:r w:rsidR="00A30D72" w:rsidRPr="00D538C3">
          <w:rPr>
            <w:noProof/>
            <w:color w:val="D9D9D9" w:themeColor="background1" w:themeShade="D9"/>
          </w:rPr>
          <w:tab/>
        </w:r>
        <w:r w:rsidR="00A30D72" w:rsidRPr="00D538C3">
          <w:rPr>
            <w:noProof/>
            <w:color w:val="D9D9D9" w:themeColor="background1" w:themeShade="D9"/>
          </w:rPr>
          <w:tab/>
        </w:r>
        <w:r w:rsidR="00A30D72" w:rsidRPr="00D538C3">
          <w:rPr>
            <w:noProof/>
            <w:color w:val="D9D9D9" w:themeColor="background1" w:themeShade="D9"/>
          </w:rPr>
          <w:tab/>
        </w:r>
        <w:r w:rsidR="00A30D72" w:rsidRPr="00D538C3">
          <w:rPr>
            <w:noProof/>
            <w:color w:val="D9D9D9" w:themeColor="background1" w:themeShade="D9"/>
          </w:rPr>
          <w:tab/>
        </w:r>
        <w:r w:rsidR="00A30D72" w:rsidRPr="00D538C3">
          <w:rPr>
            <w:noProof/>
            <w:color w:val="D9D9D9" w:themeColor="background1" w:themeShade="D9"/>
          </w:rPr>
          <w:tab/>
        </w:r>
        <w:r w:rsidR="00A30D72" w:rsidRPr="00D538C3">
          <w:rPr>
            <w:noProof/>
            <w:color w:val="D9D9D9" w:themeColor="background1" w:themeShade="D9"/>
          </w:rPr>
          <w:tab/>
        </w:r>
        <w:r w:rsidR="00A30D72" w:rsidRPr="00D538C3">
          <w:rPr>
            <w:noProof/>
            <w:color w:val="D9D9D9" w:themeColor="background1" w:themeShade="D9"/>
          </w:rPr>
          <w:tab/>
        </w:r>
        <w:r w:rsidR="00A30D72" w:rsidRPr="00D538C3">
          <w:rPr>
            <w:noProof/>
            <w:color w:val="D9D9D9" w:themeColor="background1" w:themeShade="D9"/>
          </w:rPr>
          <w:tab/>
        </w:r>
        <w:r w:rsidR="00A30D72" w:rsidRPr="00D538C3">
          <w:rPr>
            <w:noProof/>
            <w:color w:val="D9D9D9" w:themeColor="background1" w:themeShade="D9"/>
          </w:rPr>
          <w:tab/>
        </w:r>
        <w:r w:rsidR="00A30D72" w:rsidRPr="00D538C3">
          <w:rPr>
            <w:noProof/>
            <w:color w:val="D9D9D9" w:themeColor="background1" w:themeShade="D9"/>
          </w:rPr>
          <w:tab/>
        </w:r>
        <w:r w:rsidR="00A30D72" w:rsidRPr="00D538C3">
          <w:rPr>
            <w:noProof/>
            <w:color w:val="D9D9D9" w:themeColor="background1" w:themeShade="D9"/>
          </w:rPr>
          <w:tab/>
          <w:t xml:space="preserve">Linus </w:t>
        </w:r>
        <w:r w:rsidR="00647300" w:rsidRPr="00D538C3">
          <w:rPr>
            <w:noProof/>
            <w:color w:val="D9D9D9" w:themeColor="background1" w:themeShade="D9"/>
          </w:rPr>
          <w:t xml:space="preserve">C. </w:t>
        </w:r>
        <w:r w:rsidR="00A30D72" w:rsidRPr="00D538C3">
          <w:rPr>
            <w:noProof/>
            <w:color w:val="D9D9D9" w:themeColor="background1" w:themeShade="D9"/>
          </w:rPr>
          <w:t>Krug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7195" w14:textId="17803D35" w:rsidR="00D538C3" w:rsidRPr="00D538C3" w:rsidRDefault="003E506C" w:rsidP="00D538C3">
    <w:pPr>
      <w:pStyle w:val="Footer"/>
      <w:rPr>
        <w:noProof/>
        <w:color w:val="D9D9D9" w:themeColor="background1" w:themeShade="D9"/>
      </w:rPr>
    </w:pPr>
    <w:r w:rsidRPr="003946BD">
      <w:rPr>
        <w:lang w:val="de-DE"/>
      </w:rPr>
      <w:t>1</w:t>
    </w:r>
    <w:r w:rsidR="00D538C3" w:rsidRPr="00D538C3">
      <w:rPr>
        <w:color w:val="D9D9D9" w:themeColor="background1" w:themeShade="D9"/>
      </w:rPr>
      <w:t xml:space="preserve"> </w:t>
    </w:r>
    <w:sdt>
      <w:sdtPr>
        <w:rPr>
          <w:color w:val="D9D9D9" w:themeColor="background1" w:themeShade="D9"/>
        </w:rPr>
        <w:id w:val="-49981035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538C3">
          <w:rPr>
            <w:color w:val="D9D9D9" w:themeColor="background1" w:themeShade="D9"/>
          </w:rPr>
          <w:tab/>
        </w:r>
        <w:r w:rsidR="00D538C3" w:rsidRPr="00D538C3">
          <w:rPr>
            <w:noProof/>
            <w:color w:val="D9D9D9" w:themeColor="background1" w:themeShade="D9"/>
          </w:rPr>
          <w:tab/>
        </w:r>
        <w:r w:rsidR="00D538C3" w:rsidRPr="00D538C3">
          <w:rPr>
            <w:noProof/>
            <w:color w:val="D9D9D9" w:themeColor="background1" w:themeShade="D9"/>
          </w:rPr>
          <w:tab/>
        </w:r>
        <w:r w:rsidR="00D538C3" w:rsidRPr="00D538C3">
          <w:rPr>
            <w:noProof/>
            <w:color w:val="D9D9D9" w:themeColor="background1" w:themeShade="D9"/>
          </w:rPr>
          <w:tab/>
        </w:r>
        <w:r w:rsidR="00D538C3" w:rsidRPr="00D538C3">
          <w:rPr>
            <w:noProof/>
            <w:color w:val="D9D9D9" w:themeColor="background1" w:themeShade="D9"/>
          </w:rPr>
          <w:tab/>
        </w:r>
        <w:r w:rsidR="00D538C3">
          <w:rPr>
            <w:noProof/>
            <w:color w:val="D9D9D9" w:themeColor="background1" w:themeShade="D9"/>
          </w:rPr>
          <w:tab/>
        </w:r>
        <w:r w:rsidR="00D538C3">
          <w:rPr>
            <w:noProof/>
            <w:color w:val="D9D9D9" w:themeColor="background1" w:themeShade="D9"/>
          </w:rPr>
          <w:tab/>
        </w:r>
        <w:r w:rsidR="00D538C3">
          <w:rPr>
            <w:noProof/>
            <w:color w:val="D9D9D9" w:themeColor="background1" w:themeShade="D9"/>
          </w:rPr>
          <w:tab/>
        </w:r>
        <w:r w:rsidR="00D538C3">
          <w:rPr>
            <w:noProof/>
            <w:color w:val="D9D9D9" w:themeColor="background1" w:themeShade="D9"/>
          </w:rPr>
          <w:tab/>
        </w:r>
        <w:r w:rsidR="00D538C3">
          <w:rPr>
            <w:noProof/>
            <w:color w:val="D9D9D9" w:themeColor="background1" w:themeShade="D9"/>
          </w:rPr>
          <w:tab/>
        </w:r>
        <w:r w:rsidR="00D538C3">
          <w:rPr>
            <w:noProof/>
            <w:color w:val="D9D9D9" w:themeColor="background1" w:themeShade="D9"/>
          </w:rPr>
          <w:tab/>
        </w:r>
        <w:r w:rsidR="00D538C3" w:rsidRPr="00D538C3">
          <w:rPr>
            <w:noProof/>
            <w:color w:val="D9D9D9" w:themeColor="background1" w:themeShade="D9"/>
          </w:rPr>
          <w:t>Linus C. Krug</w:t>
        </w:r>
      </w:sdtContent>
    </w:sdt>
  </w:p>
  <w:p w14:paraId="11975908" w14:textId="5B00453B" w:rsidR="00A30D72" w:rsidRPr="003946BD" w:rsidRDefault="00A30D72" w:rsidP="003E506C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F2F8A" w14:textId="77777777" w:rsidR="00E75232" w:rsidRDefault="00E75232">
      <w:r>
        <w:separator/>
      </w:r>
    </w:p>
    <w:p w14:paraId="1E8F69BF" w14:textId="77777777" w:rsidR="00E75232" w:rsidRDefault="00E75232"/>
  </w:footnote>
  <w:footnote w:type="continuationSeparator" w:id="0">
    <w:p w14:paraId="54106437" w14:textId="77777777" w:rsidR="00E75232" w:rsidRDefault="00E75232">
      <w:r>
        <w:continuationSeparator/>
      </w:r>
    </w:p>
    <w:p w14:paraId="13E16D9F" w14:textId="77777777" w:rsidR="00E75232" w:rsidRDefault="00E752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496FE" w14:textId="37561D4E" w:rsidR="00AE2BE7" w:rsidRPr="00C8362A" w:rsidRDefault="001D7B9F" w:rsidP="00C8362A">
    <w:pPr>
      <w:pStyle w:val="Header"/>
      <w:jc w:val="right"/>
      <w:rPr>
        <w:color w:val="D9D9D9" w:themeColor="background1" w:themeShade="D9"/>
        <w:lang w:val="de-DE"/>
      </w:rPr>
    </w:pPr>
    <w:r>
      <w:rPr>
        <w:color w:val="D9D9D9" w:themeColor="background1" w:themeShade="D9"/>
      </w:rPr>
      <w:t>February</w:t>
    </w:r>
    <w:r w:rsidR="008B19B3">
      <w:rPr>
        <w:color w:val="D9D9D9" w:themeColor="background1" w:themeShade="D9"/>
        <w:lang w:val="de-DE"/>
      </w:rPr>
      <w:t xml:space="preserve"> </w:t>
    </w:r>
    <w:r w:rsidR="00646692">
      <w:rPr>
        <w:color w:val="D9D9D9" w:themeColor="background1" w:themeShade="D9"/>
        <w:lang w:val="de-DE"/>
      </w:rPr>
      <w:t>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2E573" w14:textId="78FFED47" w:rsidR="00AE2BE7" w:rsidRPr="00D538C3" w:rsidRDefault="001D7B9F" w:rsidP="004766DF">
    <w:pPr>
      <w:pStyle w:val="Header"/>
      <w:jc w:val="right"/>
      <w:rPr>
        <w:color w:val="D9D9D9" w:themeColor="background1" w:themeShade="D9"/>
        <w:lang w:val="de-DE"/>
      </w:rPr>
    </w:pPr>
    <w:r>
      <w:rPr>
        <w:color w:val="D9D9D9" w:themeColor="background1" w:themeShade="D9"/>
      </w:rPr>
      <w:t>February</w:t>
    </w:r>
    <w:r w:rsidR="008A0542">
      <w:rPr>
        <w:color w:val="D9D9D9" w:themeColor="background1" w:themeShade="D9"/>
        <w:lang w:val="de-DE"/>
      </w:rPr>
      <w:t xml:space="preserve"> </w:t>
    </w:r>
    <w:r w:rsidR="00646692">
      <w:rPr>
        <w:color w:val="D9D9D9" w:themeColor="background1" w:themeShade="D9"/>
        <w:lang w:val="de-DE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3E5711"/>
    <w:multiLevelType w:val="hybridMultilevel"/>
    <w:tmpl w:val="C770933E"/>
    <w:lvl w:ilvl="0" w:tplc="32929C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F0D91"/>
    <w:multiLevelType w:val="hybridMultilevel"/>
    <w:tmpl w:val="3E84C780"/>
    <w:lvl w:ilvl="0" w:tplc="32929CFE">
      <w:start w:val="1"/>
      <w:numFmt w:val="bullet"/>
      <w:lvlText w:val=""/>
      <w:lvlJc w:val="left"/>
      <w:pPr>
        <w:ind w:left="2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4" w15:restartNumberingAfterBreak="0">
    <w:nsid w:val="1FC175FD"/>
    <w:multiLevelType w:val="hybridMultilevel"/>
    <w:tmpl w:val="C9566802"/>
    <w:lvl w:ilvl="0" w:tplc="54662850">
      <w:numFmt w:val="bullet"/>
      <w:lvlText w:val="−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E3500"/>
    <w:multiLevelType w:val="hybridMultilevel"/>
    <w:tmpl w:val="B38A28DE"/>
    <w:lvl w:ilvl="0" w:tplc="11506C4C">
      <w:start w:val="1"/>
      <w:numFmt w:val="bullet"/>
      <w:lvlText w:val=""/>
      <w:lvlJc w:val="left"/>
      <w:pPr>
        <w:ind w:left="1040" w:hanging="360"/>
      </w:pPr>
      <w:rPr>
        <w:rFonts w:ascii="Symbol" w:hAnsi="Symbol" w:hint="default"/>
        <w:sz w:val="21"/>
        <w:szCs w:val="21"/>
      </w:rPr>
    </w:lvl>
    <w:lvl w:ilvl="1" w:tplc="08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7" w15:restartNumberingAfterBreak="0">
    <w:nsid w:val="30254781"/>
    <w:multiLevelType w:val="hybridMultilevel"/>
    <w:tmpl w:val="DDBAD870"/>
    <w:lvl w:ilvl="0" w:tplc="32929C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F222B"/>
    <w:multiLevelType w:val="hybridMultilevel"/>
    <w:tmpl w:val="FD7895C4"/>
    <w:lvl w:ilvl="0" w:tplc="618C8D88">
      <w:start w:val="2023"/>
      <w:numFmt w:val="bullet"/>
      <w:lvlText w:val="-"/>
      <w:lvlJc w:val="left"/>
      <w:pPr>
        <w:ind w:left="2400" w:hanging="360"/>
      </w:pPr>
      <w:rPr>
        <w:rFonts w:ascii="Times New Roman" w:eastAsia="Calibri" w:hAnsi="Times New Roman" w:cs="Times New Roman" w:hint="default"/>
        <w:b w:val="0"/>
        <w:i/>
      </w:rPr>
    </w:lvl>
    <w:lvl w:ilvl="1" w:tplc="08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9" w15:restartNumberingAfterBreak="0">
    <w:nsid w:val="391766FF"/>
    <w:multiLevelType w:val="hybridMultilevel"/>
    <w:tmpl w:val="3280CDAA"/>
    <w:lvl w:ilvl="0" w:tplc="FFB4424E">
      <w:start w:val="2023"/>
      <w:numFmt w:val="bullet"/>
      <w:lvlText w:val="–"/>
      <w:lvlJc w:val="left"/>
      <w:pPr>
        <w:ind w:left="2400" w:hanging="360"/>
      </w:pPr>
      <w:rPr>
        <w:rFonts w:ascii="Times New Roman" w:eastAsia="Calibri" w:hAnsi="Times New Roman" w:cs="Times New Roman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10" w15:restartNumberingAfterBreak="0">
    <w:nsid w:val="45DE1084"/>
    <w:multiLevelType w:val="hybridMultilevel"/>
    <w:tmpl w:val="9D3CAC16"/>
    <w:lvl w:ilvl="0" w:tplc="DA66005A">
      <w:start w:val="1"/>
      <w:numFmt w:val="bullet"/>
      <w:lvlText w:val=""/>
      <w:lvlJc w:val="left"/>
      <w:pPr>
        <w:ind w:left="2864" w:hanging="45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0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1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6916" w:hanging="360"/>
      </w:pPr>
      <w:rPr>
        <w:rFonts w:ascii="Wingdings" w:hAnsi="Wingdings" w:hint="default"/>
      </w:rPr>
    </w:lvl>
  </w:abstractNum>
  <w:abstractNum w:abstractNumId="11" w15:restartNumberingAfterBreak="0">
    <w:nsid w:val="490F1074"/>
    <w:multiLevelType w:val="hybridMultilevel"/>
    <w:tmpl w:val="73FA98FE"/>
    <w:lvl w:ilvl="0" w:tplc="32929C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926C98"/>
    <w:multiLevelType w:val="hybridMultilevel"/>
    <w:tmpl w:val="43BE5E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92E002F"/>
    <w:multiLevelType w:val="hybridMultilevel"/>
    <w:tmpl w:val="7A7C760C"/>
    <w:lvl w:ilvl="0" w:tplc="32929C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7864EA"/>
    <w:multiLevelType w:val="hybridMultilevel"/>
    <w:tmpl w:val="61FA2DB0"/>
    <w:lvl w:ilvl="0" w:tplc="040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5" w15:restartNumberingAfterBreak="0">
    <w:nsid w:val="5CF1494E"/>
    <w:multiLevelType w:val="hybridMultilevel"/>
    <w:tmpl w:val="0F5ED61A"/>
    <w:lvl w:ilvl="0" w:tplc="32929C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C60226"/>
    <w:multiLevelType w:val="hybridMultilevel"/>
    <w:tmpl w:val="2402B4E4"/>
    <w:lvl w:ilvl="0" w:tplc="32929C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8A1DDD"/>
    <w:multiLevelType w:val="hybridMultilevel"/>
    <w:tmpl w:val="BC269CB2"/>
    <w:lvl w:ilvl="0" w:tplc="32929C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645AB6"/>
    <w:multiLevelType w:val="hybridMultilevel"/>
    <w:tmpl w:val="01904CB8"/>
    <w:lvl w:ilvl="0" w:tplc="87CAE2A4">
      <w:start w:val="1"/>
      <w:numFmt w:val="bullet"/>
      <w:lvlText w:val=""/>
      <w:lvlJc w:val="left"/>
      <w:pPr>
        <w:ind w:left="1040" w:hanging="360"/>
      </w:pPr>
      <w:rPr>
        <w:rFonts w:ascii="Symbol" w:hAnsi="Symbol" w:hint="default"/>
        <w:sz w:val="21"/>
        <w:szCs w:val="21"/>
      </w:rPr>
    </w:lvl>
    <w:lvl w:ilvl="1" w:tplc="08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0" w15:restartNumberingAfterBreak="0">
    <w:nsid w:val="72CD61B6"/>
    <w:multiLevelType w:val="hybridMultilevel"/>
    <w:tmpl w:val="ADD41294"/>
    <w:lvl w:ilvl="0" w:tplc="32929C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560BED"/>
    <w:multiLevelType w:val="hybridMultilevel"/>
    <w:tmpl w:val="510458B4"/>
    <w:lvl w:ilvl="0" w:tplc="91840864">
      <w:start w:val="1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num w:numId="1" w16cid:durableId="892884215">
    <w:abstractNumId w:val="1"/>
  </w:num>
  <w:num w:numId="2" w16cid:durableId="1214853118">
    <w:abstractNumId w:val="0"/>
  </w:num>
  <w:num w:numId="3" w16cid:durableId="1473281006">
    <w:abstractNumId w:val="5"/>
  </w:num>
  <w:num w:numId="4" w16cid:durableId="967586845">
    <w:abstractNumId w:val="17"/>
  </w:num>
  <w:num w:numId="5" w16cid:durableId="2014531887">
    <w:abstractNumId w:val="22"/>
  </w:num>
  <w:num w:numId="6" w16cid:durableId="117378931">
    <w:abstractNumId w:val="12"/>
  </w:num>
  <w:num w:numId="7" w16cid:durableId="390733315">
    <w:abstractNumId w:val="14"/>
  </w:num>
  <w:num w:numId="8" w16cid:durableId="1868786079">
    <w:abstractNumId w:val="10"/>
  </w:num>
  <w:num w:numId="9" w16cid:durableId="574432606">
    <w:abstractNumId w:val="7"/>
  </w:num>
  <w:num w:numId="10" w16cid:durableId="912931483">
    <w:abstractNumId w:val="3"/>
  </w:num>
  <w:num w:numId="11" w16cid:durableId="2136681843">
    <w:abstractNumId w:val="15"/>
  </w:num>
  <w:num w:numId="12" w16cid:durableId="785538883">
    <w:abstractNumId w:val="13"/>
  </w:num>
  <w:num w:numId="13" w16cid:durableId="1645696211">
    <w:abstractNumId w:val="18"/>
  </w:num>
  <w:num w:numId="14" w16cid:durableId="361050394">
    <w:abstractNumId w:val="20"/>
  </w:num>
  <w:num w:numId="15" w16cid:durableId="629168810">
    <w:abstractNumId w:val="16"/>
  </w:num>
  <w:num w:numId="16" w16cid:durableId="1258906617">
    <w:abstractNumId w:val="2"/>
  </w:num>
  <w:num w:numId="17" w16cid:durableId="1940790988">
    <w:abstractNumId w:val="11"/>
  </w:num>
  <w:num w:numId="18" w16cid:durableId="544415105">
    <w:abstractNumId w:val="21"/>
  </w:num>
  <w:num w:numId="19" w16cid:durableId="1065879746">
    <w:abstractNumId w:val="4"/>
  </w:num>
  <w:num w:numId="20" w16cid:durableId="736440183">
    <w:abstractNumId w:val="8"/>
  </w:num>
  <w:num w:numId="21" w16cid:durableId="443110381">
    <w:abstractNumId w:val="9"/>
  </w:num>
  <w:num w:numId="22" w16cid:durableId="1448311233">
    <w:abstractNumId w:val="6"/>
  </w:num>
  <w:num w:numId="23" w16cid:durableId="18993177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68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8C"/>
    <w:rsid w:val="000004FB"/>
    <w:rsid w:val="00006E04"/>
    <w:rsid w:val="000125D9"/>
    <w:rsid w:val="000268C6"/>
    <w:rsid w:val="0003068C"/>
    <w:rsid w:val="00035A8E"/>
    <w:rsid w:val="00036215"/>
    <w:rsid w:val="00043F69"/>
    <w:rsid w:val="0005524F"/>
    <w:rsid w:val="0008503F"/>
    <w:rsid w:val="0009365D"/>
    <w:rsid w:val="00094F63"/>
    <w:rsid w:val="00096B96"/>
    <w:rsid w:val="000A09A9"/>
    <w:rsid w:val="000B0F33"/>
    <w:rsid w:val="000B24E6"/>
    <w:rsid w:val="000B47E9"/>
    <w:rsid w:val="000B68B0"/>
    <w:rsid w:val="000D0CA9"/>
    <w:rsid w:val="000D5887"/>
    <w:rsid w:val="000D77DA"/>
    <w:rsid w:val="000E364D"/>
    <w:rsid w:val="000E6743"/>
    <w:rsid w:val="000F39EE"/>
    <w:rsid w:val="001038C2"/>
    <w:rsid w:val="00105C3F"/>
    <w:rsid w:val="00116CED"/>
    <w:rsid w:val="00117CB8"/>
    <w:rsid w:val="00121D41"/>
    <w:rsid w:val="00124DAF"/>
    <w:rsid w:val="00125DEC"/>
    <w:rsid w:val="00132C1A"/>
    <w:rsid w:val="00133B4F"/>
    <w:rsid w:val="00134A9A"/>
    <w:rsid w:val="00136471"/>
    <w:rsid w:val="0013722F"/>
    <w:rsid w:val="00141029"/>
    <w:rsid w:val="00147AA5"/>
    <w:rsid w:val="001606C3"/>
    <w:rsid w:val="0016433D"/>
    <w:rsid w:val="00170619"/>
    <w:rsid w:val="001951BF"/>
    <w:rsid w:val="001A015C"/>
    <w:rsid w:val="001A275A"/>
    <w:rsid w:val="001A6B8C"/>
    <w:rsid w:val="001B3ECC"/>
    <w:rsid w:val="001D5512"/>
    <w:rsid w:val="001D7B9F"/>
    <w:rsid w:val="001F0BDE"/>
    <w:rsid w:val="001F31EF"/>
    <w:rsid w:val="001F329A"/>
    <w:rsid w:val="001F655F"/>
    <w:rsid w:val="00220B8D"/>
    <w:rsid w:val="00226685"/>
    <w:rsid w:val="0023150F"/>
    <w:rsid w:val="002315A5"/>
    <w:rsid w:val="002335E3"/>
    <w:rsid w:val="002403F2"/>
    <w:rsid w:val="00240502"/>
    <w:rsid w:val="00242C95"/>
    <w:rsid w:val="00242F65"/>
    <w:rsid w:val="00246547"/>
    <w:rsid w:val="0026366A"/>
    <w:rsid w:val="00265BE9"/>
    <w:rsid w:val="0026634C"/>
    <w:rsid w:val="00266440"/>
    <w:rsid w:val="002768C8"/>
    <w:rsid w:val="00277934"/>
    <w:rsid w:val="00281E14"/>
    <w:rsid w:val="0028561A"/>
    <w:rsid w:val="002928B2"/>
    <w:rsid w:val="00292F9A"/>
    <w:rsid w:val="002A66D1"/>
    <w:rsid w:val="002B19E3"/>
    <w:rsid w:val="002B1CE8"/>
    <w:rsid w:val="002C0244"/>
    <w:rsid w:val="002D2210"/>
    <w:rsid w:val="002D4C80"/>
    <w:rsid w:val="002F235C"/>
    <w:rsid w:val="0031138C"/>
    <w:rsid w:val="003133BD"/>
    <w:rsid w:val="0031446B"/>
    <w:rsid w:val="003176C7"/>
    <w:rsid w:val="0032214C"/>
    <w:rsid w:val="0032425E"/>
    <w:rsid w:val="003245F9"/>
    <w:rsid w:val="0033405D"/>
    <w:rsid w:val="00334DD3"/>
    <w:rsid w:val="00344CE8"/>
    <w:rsid w:val="0035264D"/>
    <w:rsid w:val="00362275"/>
    <w:rsid w:val="00371399"/>
    <w:rsid w:val="00376BBC"/>
    <w:rsid w:val="00381C31"/>
    <w:rsid w:val="00386145"/>
    <w:rsid w:val="00387CAC"/>
    <w:rsid w:val="003946BD"/>
    <w:rsid w:val="003963F4"/>
    <w:rsid w:val="003A16B8"/>
    <w:rsid w:val="003A2E27"/>
    <w:rsid w:val="003B0A40"/>
    <w:rsid w:val="003C678B"/>
    <w:rsid w:val="003E506C"/>
    <w:rsid w:val="003F48C7"/>
    <w:rsid w:val="00410DA1"/>
    <w:rsid w:val="00411328"/>
    <w:rsid w:val="00412256"/>
    <w:rsid w:val="00413463"/>
    <w:rsid w:val="00424402"/>
    <w:rsid w:val="00426D6C"/>
    <w:rsid w:val="0044665C"/>
    <w:rsid w:val="00450884"/>
    <w:rsid w:val="00453A1D"/>
    <w:rsid w:val="004602E9"/>
    <w:rsid w:val="00463D5B"/>
    <w:rsid w:val="0047187F"/>
    <w:rsid w:val="0047241E"/>
    <w:rsid w:val="004766DF"/>
    <w:rsid w:val="004768B8"/>
    <w:rsid w:val="004906E0"/>
    <w:rsid w:val="0049173B"/>
    <w:rsid w:val="004A1309"/>
    <w:rsid w:val="004B5368"/>
    <w:rsid w:val="004C78E4"/>
    <w:rsid w:val="004D101A"/>
    <w:rsid w:val="004D1927"/>
    <w:rsid w:val="004D2EAD"/>
    <w:rsid w:val="004D4490"/>
    <w:rsid w:val="004D4B86"/>
    <w:rsid w:val="004D6CBD"/>
    <w:rsid w:val="004D7301"/>
    <w:rsid w:val="004E1174"/>
    <w:rsid w:val="004F06EB"/>
    <w:rsid w:val="004F7B5A"/>
    <w:rsid w:val="004F7CFC"/>
    <w:rsid w:val="00500764"/>
    <w:rsid w:val="00516A3E"/>
    <w:rsid w:val="005215A2"/>
    <w:rsid w:val="0052241A"/>
    <w:rsid w:val="005232DC"/>
    <w:rsid w:val="005324E1"/>
    <w:rsid w:val="0053484A"/>
    <w:rsid w:val="005356AC"/>
    <w:rsid w:val="00535F7C"/>
    <w:rsid w:val="00544E2B"/>
    <w:rsid w:val="00545B68"/>
    <w:rsid w:val="00574EFF"/>
    <w:rsid w:val="0057626D"/>
    <w:rsid w:val="00581185"/>
    <w:rsid w:val="00582740"/>
    <w:rsid w:val="00585B38"/>
    <w:rsid w:val="00585DD6"/>
    <w:rsid w:val="00590E1C"/>
    <w:rsid w:val="00595658"/>
    <w:rsid w:val="00596AA5"/>
    <w:rsid w:val="005A6A30"/>
    <w:rsid w:val="005B32FC"/>
    <w:rsid w:val="005C01D8"/>
    <w:rsid w:val="005C37D5"/>
    <w:rsid w:val="005D05B1"/>
    <w:rsid w:val="005D0D20"/>
    <w:rsid w:val="005D1135"/>
    <w:rsid w:val="005D2A9E"/>
    <w:rsid w:val="005D2AB4"/>
    <w:rsid w:val="005F2701"/>
    <w:rsid w:val="0061341D"/>
    <w:rsid w:val="0061754B"/>
    <w:rsid w:val="00622D6A"/>
    <w:rsid w:val="00623E1A"/>
    <w:rsid w:val="006327E7"/>
    <w:rsid w:val="00632E1E"/>
    <w:rsid w:val="0063551E"/>
    <w:rsid w:val="00635A90"/>
    <w:rsid w:val="006373E3"/>
    <w:rsid w:val="006376E9"/>
    <w:rsid w:val="0064300B"/>
    <w:rsid w:val="00646692"/>
    <w:rsid w:val="00647300"/>
    <w:rsid w:val="00650C54"/>
    <w:rsid w:val="00651CF0"/>
    <w:rsid w:val="00653E3E"/>
    <w:rsid w:val="006609B4"/>
    <w:rsid w:val="00662B2D"/>
    <w:rsid w:val="00662DF3"/>
    <w:rsid w:val="00666DD2"/>
    <w:rsid w:val="006758A0"/>
    <w:rsid w:val="00680958"/>
    <w:rsid w:val="00681568"/>
    <w:rsid w:val="0068292A"/>
    <w:rsid w:val="00690F4B"/>
    <w:rsid w:val="006B53B4"/>
    <w:rsid w:val="006B6794"/>
    <w:rsid w:val="006C2576"/>
    <w:rsid w:val="006C6203"/>
    <w:rsid w:val="006D0936"/>
    <w:rsid w:val="006D3F37"/>
    <w:rsid w:val="006D71E0"/>
    <w:rsid w:val="006F1B20"/>
    <w:rsid w:val="0071434E"/>
    <w:rsid w:val="00716A8D"/>
    <w:rsid w:val="00717567"/>
    <w:rsid w:val="0072258B"/>
    <w:rsid w:val="00742550"/>
    <w:rsid w:val="007466CA"/>
    <w:rsid w:val="00746738"/>
    <w:rsid w:val="00747F4C"/>
    <w:rsid w:val="00747FC6"/>
    <w:rsid w:val="007503A9"/>
    <w:rsid w:val="0075049D"/>
    <w:rsid w:val="00753915"/>
    <w:rsid w:val="00757128"/>
    <w:rsid w:val="00771F5B"/>
    <w:rsid w:val="00775DA5"/>
    <w:rsid w:val="00777858"/>
    <w:rsid w:val="00794557"/>
    <w:rsid w:val="007A17FE"/>
    <w:rsid w:val="007B6B1B"/>
    <w:rsid w:val="007D08FF"/>
    <w:rsid w:val="007D2A2C"/>
    <w:rsid w:val="007D5D6B"/>
    <w:rsid w:val="007E2213"/>
    <w:rsid w:val="007E2E1C"/>
    <w:rsid w:val="007F0ED3"/>
    <w:rsid w:val="007F4634"/>
    <w:rsid w:val="008003DA"/>
    <w:rsid w:val="00802FCE"/>
    <w:rsid w:val="0082368B"/>
    <w:rsid w:val="00831766"/>
    <w:rsid w:val="00831B90"/>
    <w:rsid w:val="00845AB2"/>
    <w:rsid w:val="00845E0D"/>
    <w:rsid w:val="008568E1"/>
    <w:rsid w:val="00870BBB"/>
    <w:rsid w:val="00872AC0"/>
    <w:rsid w:val="00874FD9"/>
    <w:rsid w:val="0087509B"/>
    <w:rsid w:val="008767B8"/>
    <w:rsid w:val="0088172F"/>
    <w:rsid w:val="0088257A"/>
    <w:rsid w:val="008835C4"/>
    <w:rsid w:val="00884E34"/>
    <w:rsid w:val="00885666"/>
    <w:rsid w:val="00894E94"/>
    <w:rsid w:val="00895DAF"/>
    <w:rsid w:val="008A0542"/>
    <w:rsid w:val="008A4054"/>
    <w:rsid w:val="008A6831"/>
    <w:rsid w:val="008A7DE7"/>
    <w:rsid w:val="008B19B3"/>
    <w:rsid w:val="008C3B2E"/>
    <w:rsid w:val="008C41B6"/>
    <w:rsid w:val="008C5C57"/>
    <w:rsid w:val="008C5F10"/>
    <w:rsid w:val="008E3441"/>
    <w:rsid w:val="008E7994"/>
    <w:rsid w:val="008F0373"/>
    <w:rsid w:val="008F21B4"/>
    <w:rsid w:val="00915111"/>
    <w:rsid w:val="0092513D"/>
    <w:rsid w:val="0093375A"/>
    <w:rsid w:val="00934BE8"/>
    <w:rsid w:val="00936AD4"/>
    <w:rsid w:val="0094107C"/>
    <w:rsid w:val="00942224"/>
    <w:rsid w:val="009430F6"/>
    <w:rsid w:val="00943929"/>
    <w:rsid w:val="009520ED"/>
    <w:rsid w:val="00953A45"/>
    <w:rsid w:val="009627F0"/>
    <w:rsid w:val="00970961"/>
    <w:rsid w:val="00977710"/>
    <w:rsid w:val="00980352"/>
    <w:rsid w:val="00980BFB"/>
    <w:rsid w:val="00983F21"/>
    <w:rsid w:val="00987598"/>
    <w:rsid w:val="009944A4"/>
    <w:rsid w:val="00995B9B"/>
    <w:rsid w:val="00997794"/>
    <w:rsid w:val="009A2AE2"/>
    <w:rsid w:val="009B0FB2"/>
    <w:rsid w:val="009C1E5A"/>
    <w:rsid w:val="009C5646"/>
    <w:rsid w:val="009D274E"/>
    <w:rsid w:val="009E01A0"/>
    <w:rsid w:val="009E03BD"/>
    <w:rsid w:val="009E0833"/>
    <w:rsid w:val="009F53A5"/>
    <w:rsid w:val="00A072FD"/>
    <w:rsid w:val="00A2195B"/>
    <w:rsid w:val="00A21E90"/>
    <w:rsid w:val="00A30D72"/>
    <w:rsid w:val="00A42CD6"/>
    <w:rsid w:val="00A50B08"/>
    <w:rsid w:val="00A54033"/>
    <w:rsid w:val="00A62896"/>
    <w:rsid w:val="00A677F4"/>
    <w:rsid w:val="00A80EA2"/>
    <w:rsid w:val="00A92F75"/>
    <w:rsid w:val="00AB1A0D"/>
    <w:rsid w:val="00AB24E8"/>
    <w:rsid w:val="00AC681E"/>
    <w:rsid w:val="00AC6880"/>
    <w:rsid w:val="00AC70D2"/>
    <w:rsid w:val="00AD3E8A"/>
    <w:rsid w:val="00AD5D90"/>
    <w:rsid w:val="00AD6C5F"/>
    <w:rsid w:val="00AE078B"/>
    <w:rsid w:val="00AE2BE7"/>
    <w:rsid w:val="00AE440C"/>
    <w:rsid w:val="00AE5787"/>
    <w:rsid w:val="00AF53DF"/>
    <w:rsid w:val="00B05FC7"/>
    <w:rsid w:val="00B15124"/>
    <w:rsid w:val="00B152FB"/>
    <w:rsid w:val="00B162C7"/>
    <w:rsid w:val="00B16F11"/>
    <w:rsid w:val="00B175AF"/>
    <w:rsid w:val="00B269F0"/>
    <w:rsid w:val="00B40EB9"/>
    <w:rsid w:val="00B4230D"/>
    <w:rsid w:val="00B42585"/>
    <w:rsid w:val="00B43A19"/>
    <w:rsid w:val="00B51494"/>
    <w:rsid w:val="00B62195"/>
    <w:rsid w:val="00B6266A"/>
    <w:rsid w:val="00B64377"/>
    <w:rsid w:val="00B64BC4"/>
    <w:rsid w:val="00B80D32"/>
    <w:rsid w:val="00B8548E"/>
    <w:rsid w:val="00B87C3E"/>
    <w:rsid w:val="00B90010"/>
    <w:rsid w:val="00B92E05"/>
    <w:rsid w:val="00B94AFB"/>
    <w:rsid w:val="00B95540"/>
    <w:rsid w:val="00B95EAE"/>
    <w:rsid w:val="00BA225A"/>
    <w:rsid w:val="00BA2892"/>
    <w:rsid w:val="00BA3F0A"/>
    <w:rsid w:val="00BB7A56"/>
    <w:rsid w:val="00BC3D1B"/>
    <w:rsid w:val="00BC5A65"/>
    <w:rsid w:val="00BD0696"/>
    <w:rsid w:val="00BE54B4"/>
    <w:rsid w:val="00BF1A91"/>
    <w:rsid w:val="00BF2179"/>
    <w:rsid w:val="00C01046"/>
    <w:rsid w:val="00C21DA8"/>
    <w:rsid w:val="00C224CC"/>
    <w:rsid w:val="00C24A8E"/>
    <w:rsid w:val="00C366B3"/>
    <w:rsid w:val="00C37D57"/>
    <w:rsid w:val="00C42034"/>
    <w:rsid w:val="00C456C0"/>
    <w:rsid w:val="00C50729"/>
    <w:rsid w:val="00C51427"/>
    <w:rsid w:val="00C55F85"/>
    <w:rsid w:val="00C7004A"/>
    <w:rsid w:val="00C7009A"/>
    <w:rsid w:val="00C7400B"/>
    <w:rsid w:val="00C7639D"/>
    <w:rsid w:val="00C76CCE"/>
    <w:rsid w:val="00C8362A"/>
    <w:rsid w:val="00C94634"/>
    <w:rsid w:val="00CA02FB"/>
    <w:rsid w:val="00CA18DE"/>
    <w:rsid w:val="00CA322A"/>
    <w:rsid w:val="00CA4D87"/>
    <w:rsid w:val="00CB5265"/>
    <w:rsid w:val="00CB53C6"/>
    <w:rsid w:val="00CB7275"/>
    <w:rsid w:val="00CF1D84"/>
    <w:rsid w:val="00CF3413"/>
    <w:rsid w:val="00CF3560"/>
    <w:rsid w:val="00D03EA5"/>
    <w:rsid w:val="00D144AE"/>
    <w:rsid w:val="00D1582B"/>
    <w:rsid w:val="00D1740B"/>
    <w:rsid w:val="00D3034B"/>
    <w:rsid w:val="00D3265A"/>
    <w:rsid w:val="00D35B8C"/>
    <w:rsid w:val="00D45FE1"/>
    <w:rsid w:val="00D538C3"/>
    <w:rsid w:val="00D661E9"/>
    <w:rsid w:val="00D816D5"/>
    <w:rsid w:val="00D85396"/>
    <w:rsid w:val="00D92D34"/>
    <w:rsid w:val="00D93A0C"/>
    <w:rsid w:val="00D9580D"/>
    <w:rsid w:val="00DA6B0D"/>
    <w:rsid w:val="00DA72CB"/>
    <w:rsid w:val="00DB46D7"/>
    <w:rsid w:val="00DC6601"/>
    <w:rsid w:val="00DD1372"/>
    <w:rsid w:val="00DD4D39"/>
    <w:rsid w:val="00DD7F0E"/>
    <w:rsid w:val="00DF5C6E"/>
    <w:rsid w:val="00DF68D2"/>
    <w:rsid w:val="00E0005B"/>
    <w:rsid w:val="00E02FFE"/>
    <w:rsid w:val="00E03A2C"/>
    <w:rsid w:val="00E04762"/>
    <w:rsid w:val="00E07760"/>
    <w:rsid w:val="00E156A8"/>
    <w:rsid w:val="00E24EA6"/>
    <w:rsid w:val="00E310E6"/>
    <w:rsid w:val="00E31291"/>
    <w:rsid w:val="00E419E1"/>
    <w:rsid w:val="00E41D05"/>
    <w:rsid w:val="00E44E98"/>
    <w:rsid w:val="00E460F1"/>
    <w:rsid w:val="00E61545"/>
    <w:rsid w:val="00E72E30"/>
    <w:rsid w:val="00E75232"/>
    <w:rsid w:val="00E75A68"/>
    <w:rsid w:val="00E87688"/>
    <w:rsid w:val="00E94751"/>
    <w:rsid w:val="00E94DB3"/>
    <w:rsid w:val="00EA6E01"/>
    <w:rsid w:val="00EC0262"/>
    <w:rsid w:val="00EC32E1"/>
    <w:rsid w:val="00EC4A6E"/>
    <w:rsid w:val="00EE0A29"/>
    <w:rsid w:val="00EE124E"/>
    <w:rsid w:val="00EF533B"/>
    <w:rsid w:val="00F0155D"/>
    <w:rsid w:val="00F05F65"/>
    <w:rsid w:val="00F12101"/>
    <w:rsid w:val="00F147AD"/>
    <w:rsid w:val="00F26319"/>
    <w:rsid w:val="00F2680D"/>
    <w:rsid w:val="00F26CEF"/>
    <w:rsid w:val="00F33DF2"/>
    <w:rsid w:val="00F42C85"/>
    <w:rsid w:val="00F469F7"/>
    <w:rsid w:val="00F62B33"/>
    <w:rsid w:val="00F653E9"/>
    <w:rsid w:val="00F700D1"/>
    <w:rsid w:val="00F75851"/>
    <w:rsid w:val="00F916D3"/>
    <w:rsid w:val="00F93C0E"/>
    <w:rsid w:val="00F953C2"/>
    <w:rsid w:val="00F9629D"/>
    <w:rsid w:val="00FA5A0E"/>
    <w:rsid w:val="00FB147E"/>
    <w:rsid w:val="00FB5199"/>
    <w:rsid w:val="00FD1964"/>
    <w:rsid w:val="00FD49E7"/>
    <w:rsid w:val="00FE63FB"/>
    <w:rsid w:val="00FF2C6F"/>
    <w:rsid w:val="00FF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83F2A"/>
  <w15:chartTrackingRefBased/>
  <w15:docId w15:val="{E699188A-FE67-824D-A48B-24B5DDEE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de-DE" w:eastAsia="ja-JP" w:bidi="de-DE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35C"/>
    <w:pPr>
      <w:spacing w:after="0" w:line="240" w:lineRule="auto"/>
    </w:pPr>
    <w:rPr>
      <w:rFonts w:ascii="Times New Roman" w:eastAsia="Calibri" w:hAnsi="Times New Roman" w:cs="Times New Roman"/>
      <w:color w:val="auto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35B8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21B4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21B4"/>
    <w:rPr>
      <w:rFonts w:ascii="Consolas" w:eastAsia="Calibri" w:hAnsi="Consolas" w:cs="Consolas"/>
      <w:color w:val="auto"/>
      <w:sz w:val="20"/>
      <w:szCs w:val="20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FD49E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E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B0A40"/>
    <w:rPr>
      <w:color w:val="214C5E" w:themeColor="followedHyperlink"/>
      <w:u w:val="single"/>
    </w:rPr>
  </w:style>
  <w:style w:type="paragraph" w:customStyle="1" w:styleId="p1">
    <w:name w:val="p1"/>
    <w:basedOn w:val="Normal"/>
    <w:rsid w:val="004766DF"/>
    <w:rPr>
      <w:rFonts w:eastAsia="Times New Roman"/>
      <w:color w:val="000000"/>
      <w:sz w:val="18"/>
      <w:szCs w:val="18"/>
      <w:lang w:val="en-CH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5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0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8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3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0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7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0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2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4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8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69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0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0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8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6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14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2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36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ug@soziologie.uzh.ch" TargetMode="External"/><Relationship Id="rId13" Type="http://schemas.openxmlformats.org/officeDocument/2006/relationships/hyperlink" Target="mailto:thomas.pluemper@wu.ac.a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grusky@stanford.edu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lock@soziologie.uzh.ch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osf.io/profil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suz.uzh.ch/en/institute/aboutus/mid_level/krug.html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inus/Library/Group%20Containers/UBF8T346G9.Office/User%20Content.localized/Templates.localized/Notizen%201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B4AFF0-F95F-3D4B-BE6D-232D2C468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Notizen 1.dotx</Template>
  <TotalTime>2</TotalTime>
  <Pages>3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Linus Christian Krug</cp:lastModifiedBy>
  <cp:revision>6</cp:revision>
  <cp:lastPrinted>2025-10-24T09:27:00Z</cp:lastPrinted>
  <dcterms:created xsi:type="dcterms:W3CDTF">2026-03-05T10:48:00Z</dcterms:created>
  <dcterms:modified xsi:type="dcterms:W3CDTF">2026-03-05T11:35:00Z</dcterms:modified>
</cp:coreProperties>
</file>